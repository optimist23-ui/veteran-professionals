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shd w:val="clear" w:color="auto" w:fill="0070C0"/>
        <w:tblLook w:val="04A0" w:firstRow="1" w:lastRow="0" w:firstColumn="1" w:lastColumn="0" w:noHBand="0" w:noVBand="1"/>
        <w:tblCaption w:val="Layout table"/>
      </w:tblPr>
      <w:tblGrid>
        <w:gridCol w:w="5395"/>
        <w:gridCol w:w="5395"/>
      </w:tblGrid>
      <w:tr w:rsidR="00194E0A" w:rsidTr="00F8772D">
        <w:trPr>
          <w:trHeight w:val="1340"/>
        </w:trPr>
        <w:tc>
          <w:tcPr>
            <w:tcW w:w="5395" w:type="dxa"/>
            <w:shd w:val="clear" w:color="auto" w:fill="0BBEFF" w:themeFill="accent3" w:themeFillShade="BF"/>
          </w:tcPr>
          <w:p w:rsidR="002D28E0" w:rsidRPr="007E62E5" w:rsidRDefault="002D28E0" w:rsidP="009931E1">
            <w:pPr>
              <w:rPr>
                <w:rFonts w:asciiTheme="majorHAnsi" w:hAnsiTheme="majorHAnsi"/>
                <w:sz w:val="50"/>
                <w:szCs w:val="50"/>
              </w:rPr>
            </w:pPr>
            <w:r w:rsidRPr="007E62E5">
              <w:rPr>
                <w:rFonts w:asciiTheme="majorHAnsi" w:hAnsiTheme="majorHAnsi"/>
                <w:sz w:val="50"/>
                <w:szCs w:val="50"/>
              </w:rPr>
              <w:t>Workshop Calendar</w:t>
            </w:r>
          </w:p>
          <w:p w:rsidR="00D81D2F" w:rsidRPr="009931E1" w:rsidRDefault="00F10333" w:rsidP="009931E1">
            <w:pPr>
              <w:jc w:val="center"/>
              <w:rPr>
                <w:rFonts w:ascii="Corbel Light" w:hAnsi="Corbel Light"/>
                <w:b/>
                <w:sz w:val="46"/>
                <w:szCs w:val="46"/>
              </w:rPr>
            </w:pPr>
            <w:r>
              <w:rPr>
                <w:rFonts w:asciiTheme="majorHAnsi" w:hAnsiTheme="majorHAnsi"/>
                <w:sz w:val="46"/>
                <w:szCs w:val="46"/>
              </w:rPr>
              <w:t>May</w:t>
            </w:r>
            <w:r w:rsidR="009931E1" w:rsidRPr="009931E1">
              <w:rPr>
                <w:rFonts w:asciiTheme="majorHAnsi" w:hAnsiTheme="majorHAnsi"/>
                <w:sz w:val="46"/>
                <w:szCs w:val="46"/>
              </w:rPr>
              <w:t xml:space="preserve"> 2026</w:t>
            </w:r>
          </w:p>
        </w:tc>
        <w:tc>
          <w:tcPr>
            <w:tcW w:w="5395" w:type="dxa"/>
            <w:shd w:val="clear" w:color="auto" w:fill="0BBEFF" w:themeFill="accent3" w:themeFillShade="BF"/>
          </w:tcPr>
          <w:p w:rsidR="007E62E5" w:rsidRDefault="009931E1" w:rsidP="00AD3FF8">
            <w:pPr>
              <w:rPr>
                <w:rFonts w:asciiTheme="majorHAnsi" w:hAnsiTheme="majorHAnsi"/>
                <w:sz w:val="42"/>
                <w:szCs w:val="42"/>
              </w:rPr>
            </w:pPr>
            <w:r>
              <w:rPr>
                <w:b/>
                <w:noProof/>
              </w:rPr>
              <w:drawing>
                <wp:inline distT="0" distB="0" distL="0" distR="0" wp14:anchorId="0861624E" wp14:editId="1B050741">
                  <wp:extent cx="1422400" cy="29135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2170" cy="297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E62E5" w:rsidRPr="009931E1">
              <w:rPr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>
                      <wp:simplePos x="0" y="0"/>
                      <wp:positionH relativeFrom="column">
                        <wp:posOffset>1547495</wp:posOffset>
                      </wp:positionH>
                      <wp:positionV relativeFrom="paragraph">
                        <wp:posOffset>299720</wp:posOffset>
                      </wp:positionV>
                      <wp:extent cx="847725" cy="314325"/>
                      <wp:effectExtent l="0" t="0" r="28575" b="2857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4772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DE0217" w:rsidRPr="00B22DB7" w:rsidRDefault="00DE0217">
                                  <w:pPr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</w:pPr>
                                  <w:r w:rsidRPr="00B22DB7">
                                    <w:rPr>
                                      <w:b/>
                                      <w:sz w:val="23"/>
                                      <w:szCs w:val="23"/>
                                    </w:rPr>
                                    <w:t>Scan Here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21.85pt;margin-top:23.6pt;width:66.75pt;height:24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" fillcolor="white [3212]" strokecolor="black [3213]">
                      <v:textbox>
                        <w:txbxContent>
                          <w:p w:rsidR="00DE0217" w:rsidRPr="00B22DB7" w:rsidRDefault="00DE0217">
                            <w:pPr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 w:rsidRPr="00B22DB7">
                              <w:rPr>
                                <w:b/>
                                <w:sz w:val="23"/>
                                <w:szCs w:val="23"/>
                              </w:rPr>
                              <w:t>Scan Here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7E62E5" w:rsidRPr="009931E1">
              <w:rPr>
                <w:noProof/>
                <w:sz w:val="44"/>
                <w:szCs w:val="42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6316345</wp:posOffset>
                  </wp:positionH>
                  <wp:positionV relativeFrom="paragraph">
                    <wp:posOffset>0</wp:posOffset>
                  </wp:positionV>
                  <wp:extent cx="768096" cy="768096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June 2021 WIOA Workshop QR Code 150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096" cy="768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D0B5A" w:rsidRPr="009931E1">
              <w:rPr>
                <w:noProof/>
                <w:sz w:val="44"/>
                <w:szCs w:val="4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1722121</wp:posOffset>
                      </wp:positionH>
                      <wp:positionV relativeFrom="paragraph">
                        <wp:posOffset>31750</wp:posOffset>
                      </wp:positionV>
                      <wp:extent cx="723900" cy="238125"/>
                      <wp:effectExtent l="0" t="0" r="19050" b="28575"/>
                      <wp:wrapNone/>
                      <wp:docPr id="5" name="Bent Arrow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3900" cy="238125"/>
                              </a:xfrm>
                              <a:prstGeom prst="bentArrow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6283B" id="Bent Arrow 5" o:spid="_x0000_s1026" style="position:absolute;margin-left:135.6pt;margin-top:2.5pt;width:57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3900,238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" path="m,238125l,133945c,76408,46643,29765,104180,29765r560189,1l664369,r59531,59531l664369,119063r,-29766l104180,89297v-24658,,-44648,19990,-44648,44648c59532,168672,59531,203398,59531,238125l,238125xe" fillcolor="white [3212]" strokecolor="gray [1629]" strokeweight="2pt">
                      <v:path arrowok="t" o:connecttype="custom" o:connectlocs="0,238125;0,133945;104180,29765;664369,29766;664369,0;723900,59531;664369,119063;664369,89297;104180,89297;59532,133945;59531,238125;0,238125" o:connectangles="0,0,0,0,0,0,0,0,0,0,0,0"/>
                    </v:shape>
                  </w:pict>
                </mc:Fallback>
              </mc:AlternateContent>
            </w:r>
            <w:r w:rsidR="007E62E5" w:rsidRPr="007E62E5">
              <w:rPr>
                <w:rFonts w:asciiTheme="majorHAnsi" w:hAnsiTheme="majorHAnsi"/>
                <w:sz w:val="42"/>
                <w:szCs w:val="42"/>
              </w:rPr>
              <w:t xml:space="preserve"> </w:t>
            </w:r>
          </w:p>
          <w:p w:rsidR="007E62E5" w:rsidRDefault="007E62E5" w:rsidP="007E62E5">
            <w:pPr>
              <w:rPr>
                <w:rFonts w:asciiTheme="majorHAnsi" w:hAnsiTheme="majorHAnsi"/>
                <w:sz w:val="42"/>
                <w:szCs w:val="42"/>
              </w:rPr>
            </w:pPr>
          </w:p>
          <w:p w:rsidR="007E62E5" w:rsidRDefault="007E62E5" w:rsidP="007E62E5">
            <w:pPr>
              <w:rPr>
                <w:sz w:val="24"/>
              </w:rPr>
            </w:pPr>
          </w:p>
          <w:p w:rsidR="00AD3FF8" w:rsidRPr="009B7408" w:rsidRDefault="00B22DB7" w:rsidP="007E62E5">
            <w:pPr>
              <w:jc w:val="right"/>
              <w:rPr>
                <w:sz w:val="24"/>
              </w:rPr>
            </w:pPr>
            <w:r>
              <w:rPr>
                <w:sz w:val="24"/>
              </w:rPr>
              <w:t>O</w:t>
            </w:r>
            <w:r w:rsidR="00A0241D">
              <w:rPr>
                <w:sz w:val="24"/>
              </w:rPr>
              <w:t>r Enter</w:t>
            </w:r>
            <w:r w:rsidR="007E62E5">
              <w:rPr>
                <w:sz w:val="24"/>
              </w:rPr>
              <w:t xml:space="preserve"> URL: </w:t>
            </w:r>
            <w:hyperlink r:id="rId13" w:history="1">
              <w:r w:rsidR="00552E6F" w:rsidRPr="00552E6F">
                <w:rPr>
                  <w:rStyle w:val="Hyperlink"/>
                  <w:rFonts w:ascii="Arial" w:hAnsi="Arial" w:cs="Arial"/>
                  <w:color w:val="FFFFFF" w:themeColor="background1"/>
                  <w:sz w:val="24"/>
                  <w:u w:val="none"/>
                </w:rPr>
                <w:t>https://rb.gy/s141d9</w:t>
              </w:r>
            </w:hyperlink>
          </w:p>
        </w:tc>
      </w:tr>
      <w:tr w:rsidR="00194E0A" w:rsidTr="003555A8">
        <w:tblPrEx>
          <w:shd w:val="clear" w:color="auto" w:fill="auto"/>
        </w:tblPrEx>
        <w:trPr>
          <w:trHeight w:val="665"/>
        </w:trPr>
        <w:tc>
          <w:tcPr>
            <w:tcW w:w="5395" w:type="dxa"/>
            <w:shd w:val="clear" w:color="auto" w:fill="D9D9D9" w:themeFill="background1" w:themeFillShade="D9"/>
          </w:tcPr>
          <w:p w:rsidR="00287778" w:rsidRPr="00287778" w:rsidRDefault="00287778" w:rsidP="00287778">
            <w:pPr>
              <w:spacing w:before="120" w:after="120"/>
              <w:contextualSpacing/>
              <w:jc w:val="center"/>
              <w:rPr>
                <w:b/>
                <w:sz w:val="32"/>
              </w:rPr>
            </w:pPr>
            <w:r w:rsidRPr="00287778">
              <w:rPr>
                <w:b/>
                <w:sz w:val="32"/>
              </w:rPr>
              <w:t>How to Register</w:t>
            </w:r>
            <w:r>
              <w:rPr>
                <w:b/>
                <w:sz w:val="32"/>
              </w:rPr>
              <w:t xml:space="preserve">: </w:t>
            </w:r>
            <w:r w:rsidRPr="00287778">
              <w:rPr>
                <w:b/>
                <w:i/>
                <w:sz w:val="24"/>
              </w:rPr>
              <w:t xml:space="preserve">Choose one of </w:t>
            </w:r>
            <w:r w:rsidR="00FF78AB">
              <w:rPr>
                <w:b/>
                <w:i/>
                <w:sz w:val="24"/>
              </w:rPr>
              <w:t>three</w:t>
            </w:r>
            <w:r w:rsidRPr="00287778">
              <w:rPr>
                <w:b/>
                <w:i/>
                <w:sz w:val="24"/>
              </w:rPr>
              <w:t xml:space="preserve"> ways</w:t>
            </w:r>
          </w:p>
          <w:p w:rsidR="00AC2B6C" w:rsidRPr="00287778" w:rsidRDefault="00AC2B6C" w:rsidP="00E47DB9">
            <w:pPr>
              <w:rPr>
                <w:b/>
                <w:sz w:val="22"/>
                <w:szCs w:val="22"/>
              </w:rPr>
            </w:pPr>
          </w:p>
        </w:tc>
        <w:tc>
          <w:tcPr>
            <w:tcW w:w="5395" w:type="dxa"/>
            <w:shd w:val="clear" w:color="auto" w:fill="D9D9D9" w:themeFill="background1" w:themeFillShade="D9"/>
          </w:tcPr>
          <w:p w:rsidR="00AC2B6C" w:rsidRPr="007141D0" w:rsidRDefault="009D0B5A" w:rsidP="00287778">
            <w:pPr>
              <w:spacing w:before="120" w:after="120"/>
              <w:contextualSpacing/>
              <w:jc w:val="center"/>
              <w:rPr>
                <w:b/>
                <w:sz w:val="28"/>
              </w:rPr>
            </w:pPr>
            <w:r w:rsidRPr="009D0B5A">
              <w:rPr>
                <w:sz w:val="28"/>
              </w:rPr>
              <w:t>I</w:t>
            </w:r>
            <w:r>
              <w:rPr>
                <w:sz w:val="28"/>
              </w:rPr>
              <w:t xml:space="preserve">nclude name, </w:t>
            </w:r>
            <w:r w:rsidRPr="009D0B5A">
              <w:rPr>
                <w:sz w:val="28"/>
              </w:rPr>
              <w:t>ph</w:t>
            </w:r>
            <w:r>
              <w:rPr>
                <w:sz w:val="28"/>
              </w:rPr>
              <w:t xml:space="preserve">one, email, </w:t>
            </w:r>
            <w:r w:rsidRPr="009D0B5A">
              <w:rPr>
                <w:sz w:val="28"/>
              </w:rPr>
              <w:t>date of birth</w:t>
            </w:r>
          </w:p>
        </w:tc>
      </w:tr>
      <w:tr w:rsidR="00853CD7" w:rsidTr="009028EA">
        <w:tblPrEx>
          <w:shd w:val="clear" w:color="auto" w:fill="auto"/>
        </w:tblPrEx>
        <w:tc>
          <w:tcPr>
            <w:tcW w:w="10790" w:type="dxa"/>
            <w:gridSpan w:val="2"/>
            <w:tcBorders>
              <w:bottom w:val="single" w:sz="6" w:space="0" w:color="BFBFBF" w:themeColor="background1" w:themeShade="BF"/>
            </w:tcBorders>
            <w:shd w:val="clear" w:color="auto" w:fill="7F7F7F" w:themeFill="text1" w:themeFillTint="80"/>
          </w:tcPr>
          <w:tbl>
            <w:tblPr>
              <w:tblStyle w:val="TableGrid"/>
              <w:tblW w:w="0" w:type="auto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shd w:val="clear" w:color="auto" w:fill="7F7F7F" w:themeFill="text1" w:themeFillTint="80"/>
              <w:tblLook w:val="04A0" w:firstRow="1" w:lastRow="0" w:firstColumn="1" w:lastColumn="0" w:noHBand="0" w:noVBand="1"/>
            </w:tblPr>
            <w:tblGrid>
              <w:gridCol w:w="5267"/>
              <w:gridCol w:w="5277"/>
            </w:tblGrid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A24795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>Scan QR Code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612C79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Email: </w:t>
                  </w:r>
                  <w:hyperlink r:id="rId14" w:history="1">
                    <w:r w:rsidR="00612C79" w:rsidRPr="00612C79">
                      <w:rPr>
                        <w:rStyle w:val="Hyperlink"/>
                        <w:b/>
                        <w:color w:val="FFFFFF" w:themeColor="background1"/>
                        <w:sz w:val="28"/>
                        <w:szCs w:val="29"/>
                      </w:rPr>
                      <w:t>jvetter@workforceessentials.com</w:t>
                    </w:r>
                  </w:hyperlink>
                </w:p>
              </w:tc>
            </w:tr>
            <w:tr w:rsidR="00A24795" w:rsidTr="008D7220">
              <w:tc>
                <w:tcPr>
                  <w:tcW w:w="5267" w:type="dxa"/>
                  <w:shd w:val="clear" w:color="auto" w:fill="7F7F7F" w:themeFill="text1" w:themeFillTint="80"/>
                </w:tcPr>
                <w:p w:rsidR="00A24795" w:rsidRPr="00287778" w:rsidRDefault="00A24795" w:rsidP="00612C79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 w:rsidRPr="00287778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Text: (615) </w:t>
                  </w:r>
                  <w:r w:rsidR="00612C79">
                    <w:rPr>
                      <w:b/>
                      <w:color w:val="FFFFFF" w:themeColor="background1"/>
                      <w:sz w:val="28"/>
                      <w:szCs w:val="29"/>
                    </w:rPr>
                    <w:t>670-3771</w:t>
                  </w:r>
                </w:p>
              </w:tc>
              <w:tc>
                <w:tcPr>
                  <w:tcW w:w="5277" w:type="dxa"/>
                  <w:shd w:val="clear" w:color="auto" w:fill="7F7F7F" w:themeFill="text1" w:themeFillTint="80"/>
                </w:tcPr>
                <w:p w:rsidR="00A24795" w:rsidRPr="00287778" w:rsidRDefault="006C7F18" w:rsidP="006C7F18">
                  <w:pPr>
                    <w:spacing w:before="120" w:after="120"/>
                    <w:jc w:val="center"/>
                    <w:rPr>
                      <w:b/>
                      <w:color w:val="FFFFFF" w:themeColor="background1"/>
                      <w:sz w:val="28"/>
                      <w:szCs w:val="29"/>
                    </w:rPr>
                  </w:pPr>
                  <w:r>
                    <w:rPr>
                      <w:b/>
                      <w:color w:val="FFFFFF" w:themeColor="background1"/>
                      <w:sz w:val="28"/>
                      <w:szCs w:val="29"/>
                    </w:rPr>
                    <w:t>Specify if attending virtually or in-person</w:t>
                  </w:r>
                  <w:r w:rsidR="00B33D97">
                    <w:rPr>
                      <w:b/>
                      <w:color w:val="FFFFFF" w:themeColor="background1"/>
                      <w:sz w:val="28"/>
                      <w:szCs w:val="29"/>
                    </w:rPr>
                    <w:t xml:space="preserve"> </w:t>
                  </w:r>
                </w:p>
              </w:tc>
            </w:tr>
          </w:tbl>
          <w:p w:rsidR="00853CD7" w:rsidRPr="008137B5" w:rsidRDefault="00853CD7" w:rsidP="00A24795">
            <w:pPr>
              <w:spacing w:before="120" w:after="120"/>
              <w:jc w:val="center"/>
              <w:rPr>
                <w:b/>
                <w:color w:val="FFFFFF" w:themeColor="background1"/>
                <w:sz w:val="32"/>
              </w:rPr>
            </w:pPr>
          </w:p>
        </w:tc>
      </w:tr>
    </w:tbl>
    <w:tbl>
      <w:tblPr>
        <w:tblStyle w:val="TableCalendar"/>
        <w:tblW w:w="0" w:type="auto"/>
        <w:tblLayout w:type="fixed"/>
        <w:tblLook w:val="0420" w:firstRow="1" w:lastRow="0" w:firstColumn="0" w:lastColumn="0" w:noHBand="0" w:noVBand="1"/>
        <w:tblCaption w:val="Layout table"/>
      </w:tblPr>
      <w:tblGrid>
        <w:gridCol w:w="2156"/>
        <w:gridCol w:w="2157"/>
        <w:gridCol w:w="2157"/>
        <w:gridCol w:w="2157"/>
        <w:gridCol w:w="2157"/>
      </w:tblGrid>
      <w:tr w:rsidR="00B424B5" w:rsidRPr="00FE37B6" w:rsidTr="00902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tcW w:w="2156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360B29" w:rsidP="00360B29">
            <w:pPr>
              <w:pStyle w:val="Days"/>
              <w:tabs>
                <w:tab w:val="left" w:pos="225"/>
                <w:tab w:val="center" w:pos="970"/>
              </w:tabs>
              <w:jc w:val="left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</w:r>
            <w:sdt>
              <w:sdtPr>
                <w:rPr>
                  <w:sz w:val="22"/>
                </w:rPr>
                <w:id w:val="2141225648"/>
                <w:placeholder>
                  <w:docPart w:val="FB41E9C2D45D49F4BEDBFB6236EE3CF0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Monday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7824BA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225834277"/>
                <w:placeholder>
                  <w:docPart w:val="86215EFBB3E64E2EBA438E42D0A2946C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Tuesday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7824BA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121838800"/>
                <w:placeholder>
                  <w:docPart w:val="F461E33FCC4A4E8483D78A24ACD03124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Wednesday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</w:tcBorders>
          </w:tcPr>
          <w:p w:rsidR="00FE37B6" w:rsidRPr="00AA535A" w:rsidRDefault="007824BA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-1805692476"/>
                <w:placeholder>
                  <w:docPart w:val="6F1F195CA0D3441A970FEFE02725BA1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Thursday</w:t>
                </w:r>
              </w:sdtContent>
            </w:sdt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FE37B6" w:rsidRPr="00AA535A" w:rsidRDefault="007824BA">
            <w:pPr>
              <w:pStyle w:val="Days"/>
              <w:rPr>
                <w:sz w:val="22"/>
              </w:rPr>
            </w:pPr>
            <w:sdt>
              <w:sdtPr>
                <w:rPr>
                  <w:sz w:val="22"/>
                </w:rPr>
                <w:id w:val="815225377"/>
                <w:placeholder>
                  <w:docPart w:val="1A948578E9A04FACBAC182B903C145D2"/>
                </w:placeholder>
                <w:temporary/>
                <w:showingPlcHdr/>
                <w15:appearance w15:val="hidden"/>
              </w:sdtPr>
              <w:sdtEndPr/>
              <w:sdtContent>
                <w:r w:rsidR="00FE37B6" w:rsidRPr="00AA535A">
                  <w:rPr>
                    <w:sz w:val="22"/>
                  </w:rPr>
                  <w:t>Friday</w:t>
                </w:r>
              </w:sdtContent>
            </w:sdt>
          </w:p>
        </w:tc>
      </w:tr>
      <w:tr w:rsidR="00CE5359" w:rsidRPr="00C65DB3" w:rsidTr="0063514A">
        <w:trPr>
          <w:cantSplit/>
          <w:trHeight w:val="230"/>
        </w:trPr>
        <w:tc>
          <w:tcPr>
            <w:tcW w:w="8627" w:type="dxa"/>
            <w:gridSpan w:val="4"/>
            <w:vMerge w:val="restart"/>
          </w:tcPr>
          <w:p w:rsidR="00CE5359" w:rsidRDefault="00CE5359" w:rsidP="004C1965">
            <w:pPr>
              <w:jc w:val="center"/>
              <w:rPr>
                <w:sz w:val="20"/>
              </w:rPr>
            </w:pPr>
          </w:p>
          <w:p w:rsidR="00CE5359" w:rsidRDefault="00CE5359" w:rsidP="00626E7A">
            <w:pPr>
              <w:jc w:val="center"/>
              <w:rPr>
                <w:sz w:val="20"/>
              </w:rPr>
            </w:pPr>
          </w:p>
          <w:p w:rsidR="00CE5359" w:rsidRPr="00C65DB3" w:rsidRDefault="00BC3D40" w:rsidP="00BC3D40">
            <w:pPr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</w:t>
            </w:r>
            <w:r w:rsidR="00CE5359">
              <w:rPr>
                <w:b/>
                <w:noProof/>
              </w:rPr>
              <w:drawing>
                <wp:inline distT="0" distB="0" distL="0" distR="0" wp14:anchorId="00FFCC1E" wp14:editId="70465D82">
                  <wp:extent cx="1761483" cy="360804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JCLog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586" cy="84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E5359">
              <w:rPr>
                <w:sz w:val="20"/>
              </w:rPr>
              <w:t xml:space="preserve">                  </w:t>
            </w:r>
            <w:r w:rsidR="00CE5359">
              <w:rPr>
                <w:noProof/>
                <w:sz w:val="20"/>
              </w:rPr>
              <w:drawing>
                <wp:inline distT="0" distB="0" distL="0" distR="0" wp14:anchorId="02A3E6DA" wp14:editId="64DBDD89">
                  <wp:extent cx="455295" cy="455295"/>
                  <wp:effectExtent l="0" t="0" r="1905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JC Social Media Profile Image Color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323" cy="53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7" w:type="dxa"/>
            <w:tcBorders>
              <w:bottom w:val="nil"/>
            </w:tcBorders>
          </w:tcPr>
          <w:p w:rsidR="00CE5359" w:rsidRPr="00C65DB3" w:rsidRDefault="00CE5359" w:rsidP="00C65DB3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</w:t>
            </w:r>
          </w:p>
        </w:tc>
      </w:tr>
      <w:tr w:rsidR="00CE5359" w:rsidRPr="00175972" w:rsidTr="0063514A">
        <w:trPr>
          <w:cantSplit/>
          <w:trHeight w:hRule="exact" w:val="1714"/>
        </w:trPr>
        <w:tc>
          <w:tcPr>
            <w:tcW w:w="8627" w:type="dxa"/>
            <w:gridSpan w:val="4"/>
            <w:vMerge/>
            <w:tcBorders>
              <w:bottom w:val="single" w:sz="6" w:space="0" w:color="BFBFBF" w:themeColor="background1" w:themeShade="BF"/>
            </w:tcBorders>
          </w:tcPr>
          <w:p w:rsidR="00CE5359" w:rsidRPr="003222E0" w:rsidRDefault="00CE5359" w:rsidP="00CE5359">
            <w:pPr>
              <w:rPr>
                <w:b/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C775AC" w:rsidRDefault="00C775AC" w:rsidP="00B9463C">
            <w:pPr>
              <w:rPr>
                <w:b/>
                <w:sz w:val="20"/>
                <w:szCs w:val="19"/>
              </w:rPr>
            </w:pPr>
          </w:p>
          <w:p w:rsidR="00CE5359" w:rsidRDefault="00C775AC" w:rsidP="00B9463C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  <w:p w:rsidR="00C775AC" w:rsidRPr="008C76EE" w:rsidRDefault="00C775AC" w:rsidP="000A1A8E">
            <w:pPr>
              <w:rPr>
                <w:sz w:val="20"/>
                <w:szCs w:val="19"/>
              </w:rPr>
            </w:pPr>
          </w:p>
        </w:tc>
      </w:tr>
      <w:tr w:rsidR="00CE5359" w:rsidRPr="008705D0" w:rsidTr="008A3B84">
        <w:trPr>
          <w:cantSplit/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4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5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6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8</w:t>
            </w:r>
          </w:p>
        </w:tc>
      </w:tr>
      <w:tr w:rsidR="00CE5359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CE5359" w:rsidRPr="00171ED8" w:rsidRDefault="00CE5359" w:rsidP="00CE5359">
            <w:pPr>
              <w:rPr>
                <w:sz w:val="20"/>
                <w:szCs w:val="19"/>
              </w:rPr>
            </w:pPr>
            <w:r w:rsidRPr="00171ED8">
              <w:rPr>
                <w:b/>
                <w:sz w:val="20"/>
                <w:szCs w:val="19"/>
              </w:rPr>
              <w:t xml:space="preserve">10:00am to 3:00pm </w:t>
            </w:r>
            <w:r w:rsidRPr="00171ED8">
              <w:rPr>
                <w:sz w:val="20"/>
                <w:szCs w:val="19"/>
              </w:rPr>
              <w:t xml:space="preserve"> </w:t>
            </w:r>
            <w:r w:rsidRPr="00171ED8">
              <w:rPr>
                <w:b/>
                <w:sz w:val="20"/>
                <w:szCs w:val="19"/>
              </w:rPr>
              <w:t>– As Needed</w:t>
            </w:r>
            <w:r w:rsidRPr="00171ED8">
              <w:rPr>
                <w:sz w:val="20"/>
                <w:szCs w:val="19"/>
              </w:rPr>
              <w:t xml:space="preserve"> </w:t>
            </w:r>
          </w:p>
          <w:p w:rsidR="00CE5359" w:rsidRPr="00171ED8" w:rsidRDefault="00CE5359" w:rsidP="00CE5359">
            <w:pPr>
              <w:rPr>
                <w:sz w:val="20"/>
                <w:szCs w:val="20"/>
              </w:rPr>
            </w:pPr>
            <w:r w:rsidRPr="00171ED8">
              <w:rPr>
                <w:sz w:val="20"/>
                <w:szCs w:val="20"/>
              </w:rPr>
              <w:t xml:space="preserve">Résumé Assistance     Cover Letter &amp; More             </w:t>
            </w:r>
          </w:p>
          <w:p w:rsidR="00CE5359" w:rsidRPr="00060EDB" w:rsidRDefault="00CE5359" w:rsidP="00CE5359">
            <w:pPr>
              <w:rPr>
                <w:sz w:val="20"/>
                <w:szCs w:val="19"/>
              </w:rPr>
            </w:pPr>
            <w:r w:rsidRPr="00171ED8">
              <w:rPr>
                <w:b/>
                <w:sz w:val="20"/>
                <w:szCs w:val="19"/>
              </w:rPr>
              <w:t>On-Site – Hosted at Williamson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CE5359" w:rsidRPr="00171ED8" w:rsidRDefault="00CE5359" w:rsidP="00CE5359">
            <w:pPr>
              <w:rPr>
                <w:sz w:val="20"/>
                <w:szCs w:val="19"/>
              </w:rPr>
            </w:pPr>
            <w:r w:rsidRPr="00171ED8">
              <w:rPr>
                <w:b/>
                <w:sz w:val="20"/>
                <w:szCs w:val="19"/>
              </w:rPr>
              <w:t xml:space="preserve">10:00am to 12:00pm </w:t>
            </w:r>
            <w:r w:rsidRPr="00171ED8">
              <w:rPr>
                <w:sz w:val="20"/>
                <w:szCs w:val="19"/>
              </w:rPr>
              <w:t xml:space="preserve"> – Résumé Building </w:t>
            </w:r>
          </w:p>
          <w:p w:rsidR="00CE5359" w:rsidRPr="00171ED8" w:rsidRDefault="00CE5359" w:rsidP="00CE5359">
            <w:pPr>
              <w:rPr>
                <w:b/>
                <w:sz w:val="20"/>
                <w:szCs w:val="19"/>
              </w:rPr>
            </w:pPr>
            <w:r w:rsidRPr="00171ED8">
              <w:rPr>
                <w:sz w:val="20"/>
                <w:szCs w:val="19"/>
              </w:rPr>
              <w:t>Interview Skills Ess</w:t>
            </w:r>
            <w:r w:rsidRPr="00171ED8">
              <w:rPr>
                <w:sz w:val="20"/>
                <w:szCs w:val="20"/>
              </w:rPr>
              <w:t>entials</w:t>
            </w:r>
          </w:p>
          <w:p w:rsidR="00CE5359" w:rsidRPr="00060EDB" w:rsidRDefault="00CE5359" w:rsidP="00CE5359">
            <w:pPr>
              <w:rPr>
                <w:sz w:val="20"/>
                <w:szCs w:val="19"/>
              </w:rPr>
            </w:pPr>
            <w:r w:rsidRPr="00171ED8">
              <w:rPr>
                <w:b/>
                <w:sz w:val="20"/>
                <w:szCs w:val="19"/>
              </w:rPr>
              <w:t>On-Site – Hosted at Robertson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5B69F6" w:rsidRDefault="005B69F6" w:rsidP="005B69F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Pr="007F12D7">
              <w:rPr>
                <w:b/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 xml:space="preserve"> </w:t>
            </w:r>
            <w:r w:rsidRPr="00CB7E70">
              <w:rPr>
                <w:sz w:val="20"/>
                <w:szCs w:val="20"/>
              </w:rPr>
              <w:t>– Résumé Building</w:t>
            </w:r>
          </w:p>
          <w:p w:rsidR="005B69F6" w:rsidRDefault="005B69F6" w:rsidP="005B69F6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2:30p</w:t>
            </w:r>
            <w:r w:rsidRPr="007F12D7">
              <w:rPr>
                <w:b/>
                <w:sz w:val="20"/>
                <w:szCs w:val="19"/>
              </w:rPr>
              <w:t>m</w:t>
            </w:r>
            <w:r>
              <w:rPr>
                <w:sz w:val="20"/>
                <w:szCs w:val="19"/>
              </w:rPr>
              <w:t xml:space="preserve"> – AI for the Job Seeker</w:t>
            </w:r>
          </w:p>
          <w:p w:rsidR="005B69F6" w:rsidRPr="00060EDB" w:rsidRDefault="005B69F6" w:rsidP="005B69F6">
            <w:pPr>
              <w:rPr>
                <w:b/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>Must choose virtual or on-site at Sumner AJC</w:t>
            </w:r>
          </w:p>
          <w:p w:rsidR="00CE5359" w:rsidRPr="00857A43" w:rsidRDefault="00CE5359" w:rsidP="00B9463C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B9463C" w:rsidRDefault="00B9463C" w:rsidP="00CE5359">
            <w:pPr>
              <w:rPr>
                <w:b/>
                <w:sz w:val="20"/>
                <w:szCs w:val="19"/>
              </w:rPr>
            </w:pPr>
          </w:p>
          <w:p w:rsidR="00CE5359" w:rsidRDefault="00B9463C" w:rsidP="00CE5359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  <w:p w:rsidR="005B69F6" w:rsidRPr="00060EDB" w:rsidRDefault="005B69F6" w:rsidP="00CE5359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7016B7" w:rsidRPr="00060EDB" w:rsidRDefault="007016B7" w:rsidP="007016B7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2:</w:t>
            </w:r>
            <w:r w:rsidRPr="00171ED8">
              <w:rPr>
                <w:b/>
                <w:sz w:val="20"/>
                <w:szCs w:val="19"/>
              </w:rPr>
              <w:t>00pm</w:t>
            </w:r>
            <w:r w:rsidRPr="00060EDB">
              <w:rPr>
                <w:b/>
                <w:sz w:val="20"/>
                <w:szCs w:val="19"/>
              </w:rPr>
              <w:t xml:space="preserve">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7016B7" w:rsidRPr="00060EDB" w:rsidRDefault="007016B7" w:rsidP="007016B7">
            <w:pPr>
              <w:rPr>
                <w:b/>
                <w:sz w:val="20"/>
                <w:szCs w:val="19"/>
              </w:rPr>
            </w:pPr>
            <w:r>
              <w:rPr>
                <w:sz w:val="20"/>
                <w:szCs w:val="19"/>
              </w:rPr>
              <w:t>Interview Preparation</w:t>
            </w:r>
          </w:p>
          <w:p w:rsidR="007016B7" w:rsidRPr="00060EDB" w:rsidRDefault="007016B7" w:rsidP="007016B7">
            <w:pPr>
              <w:rPr>
                <w:b/>
                <w:sz w:val="20"/>
                <w:szCs w:val="19"/>
              </w:rPr>
            </w:pPr>
          </w:p>
          <w:p w:rsidR="00CE5359" w:rsidRPr="00060EDB" w:rsidRDefault="007016B7" w:rsidP="007016B7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CE5359" w:rsidRPr="008705D0" w:rsidTr="009028EA">
        <w:trPr>
          <w:trHeight w:val="244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11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12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13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14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15</w:t>
            </w:r>
          </w:p>
        </w:tc>
      </w:tr>
      <w:tr w:rsidR="00CE5359" w:rsidRPr="00175972" w:rsidTr="005548E5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5B69F6" w:rsidRDefault="005B69F6" w:rsidP="00CE5359">
            <w:pPr>
              <w:rPr>
                <w:b/>
                <w:sz w:val="20"/>
                <w:szCs w:val="19"/>
              </w:rPr>
            </w:pPr>
          </w:p>
          <w:p w:rsidR="005B69F6" w:rsidRDefault="005B69F6" w:rsidP="00CE5359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  <w:p w:rsidR="005B69F6" w:rsidRPr="00060EDB" w:rsidRDefault="005B69F6" w:rsidP="003E5211">
            <w:pPr>
              <w:rPr>
                <w:sz w:val="22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637550" w:rsidRPr="003E5211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 xml:space="preserve">10:00am to 12:00pm </w:t>
            </w:r>
            <w:r w:rsidRPr="003E5211">
              <w:rPr>
                <w:sz w:val="20"/>
                <w:szCs w:val="19"/>
              </w:rPr>
              <w:t xml:space="preserve"> – Résumé Building</w:t>
            </w:r>
          </w:p>
          <w:p w:rsidR="00637550" w:rsidRPr="003E5211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Cover Letter &amp; More</w:t>
            </w:r>
          </w:p>
          <w:p w:rsidR="00637550" w:rsidRPr="003E5211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Interview Preparation</w:t>
            </w:r>
          </w:p>
          <w:p w:rsidR="00CE5359" w:rsidRPr="00060EDB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On-Site – Hosted at Trousdale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7016B7" w:rsidRPr="003E5211" w:rsidRDefault="007016B7" w:rsidP="007016B7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 xml:space="preserve">10:00am to 12:00pm </w:t>
            </w:r>
            <w:r w:rsidRPr="003E5211">
              <w:rPr>
                <w:sz w:val="20"/>
                <w:szCs w:val="19"/>
              </w:rPr>
              <w:t xml:space="preserve"> – Résumé Building </w:t>
            </w:r>
          </w:p>
          <w:p w:rsidR="007016B7" w:rsidRPr="003E5211" w:rsidRDefault="007016B7" w:rsidP="007016B7">
            <w:pPr>
              <w:rPr>
                <w:b/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Cover Letter &amp; More</w:t>
            </w:r>
          </w:p>
          <w:p w:rsidR="007016B7" w:rsidRPr="003E5211" w:rsidRDefault="007016B7" w:rsidP="007016B7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 xml:space="preserve">AI for the Job Seeker </w:t>
            </w:r>
          </w:p>
          <w:p w:rsidR="00CE5359" w:rsidRPr="001B729F" w:rsidRDefault="007016B7" w:rsidP="007016B7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On-Site – Hosted at Humphreys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B9463C" w:rsidRPr="00060EDB" w:rsidRDefault="00B9463C" w:rsidP="00B9463C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10:</w:t>
            </w:r>
            <w:r w:rsidRPr="003E5211">
              <w:rPr>
                <w:b/>
                <w:sz w:val="20"/>
                <w:szCs w:val="19"/>
              </w:rPr>
              <w:t>00am</w:t>
            </w:r>
            <w:r w:rsidRPr="00060EDB">
              <w:rPr>
                <w:sz w:val="20"/>
                <w:szCs w:val="19"/>
              </w:rPr>
              <w:t xml:space="preserve"> – For Job Fair: Résumé Assistance</w:t>
            </w:r>
          </w:p>
          <w:p w:rsidR="00B9463C" w:rsidRPr="00060EDB" w:rsidRDefault="00B9463C" w:rsidP="00B9463C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11:30am</w:t>
            </w:r>
            <w:r w:rsidRPr="00060EDB">
              <w:rPr>
                <w:sz w:val="20"/>
                <w:szCs w:val="19"/>
              </w:rPr>
              <w:t xml:space="preserve"> – AI for the Job Seeker</w:t>
            </w:r>
          </w:p>
          <w:p w:rsidR="00CE5359" w:rsidRPr="00857A43" w:rsidRDefault="00B9463C" w:rsidP="00B9463C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On-Site – Hosted at Rutherford AJC</w:t>
            </w:r>
          </w:p>
          <w:p w:rsidR="00CE5359" w:rsidRDefault="00CE5359" w:rsidP="00CE5359">
            <w:pPr>
              <w:rPr>
                <w:b/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 xml:space="preserve"> </w:t>
            </w:r>
          </w:p>
          <w:p w:rsidR="00CE5359" w:rsidRPr="007F48D5" w:rsidRDefault="00CE5359" w:rsidP="00CE5359">
            <w:pPr>
              <w:rPr>
                <w:sz w:val="20"/>
                <w:szCs w:val="19"/>
              </w:rPr>
            </w:pP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  <w:shd w:val="clear" w:color="auto" w:fill="auto"/>
          </w:tcPr>
          <w:p w:rsidR="0095648D" w:rsidRPr="003E5211" w:rsidRDefault="0095648D" w:rsidP="0095648D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1:</w:t>
            </w:r>
            <w:r w:rsidRPr="003E5211">
              <w:rPr>
                <w:b/>
                <w:sz w:val="20"/>
                <w:szCs w:val="19"/>
              </w:rPr>
              <w:t>30pm to 4</w:t>
            </w:r>
            <w:r w:rsidRPr="003E5211">
              <w:rPr>
                <w:b/>
                <w:sz w:val="20"/>
                <w:szCs w:val="19"/>
              </w:rPr>
              <w:t>:</w:t>
            </w:r>
            <w:r w:rsidRPr="003E5211">
              <w:rPr>
                <w:b/>
                <w:sz w:val="20"/>
                <w:szCs w:val="19"/>
              </w:rPr>
              <w:t>3</w:t>
            </w:r>
            <w:r w:rsidRPr="003E5211">
              <w:rPr>
                <w:b/>
                <w:sz w:val="20"/>
                <w:szCs w:val="19"/>
              </w:rPr>
              <w:t xml:space="preserve">0pm </w:t>
            </w:r>
            <w:r w:rsidRPr="003E5211">
              <w:rPr>
                <w:sz w:val="20"/>
                <w:szCs w:val="19"/>
              </w:rPr>
              <w:t xml:space="preserve"> – Résumé </w:t>
            </w:r>
            <w:r w:rsidRPr="003E5211">
              <w:rPr>
                <w:sz w:val="20"/>
                <w:szCs w:val="19"/>
              </w:rPr>
              <w:t>Assistance</w:t>
            </w:r>
          </w:p>
          <w:p w:rsidR="0095648D" w:rsidRPr="003E5211" w:rsidRDefault="0095648D" w:rsidP="0095648D">
            <w:pPr>
              <w:rPr>
                <w:b/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Cover Letter &amp; More</w:t>
            </w:r>
          </w:p>
          <w:p w:rsidR="0095648D" w:rsidRPr="003E5211" w:rsidRDefault="0095648D" w:rsidP="0095648D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Interview Preparation</w:t>
            </w:r>
          </w:p>
          <w:p w:rsidR="0095648D" w:rsidRPr="00060EDB" w:rsidRDefault="0095648D" w:rsidP="0095648D">
            <w:pPr>
              <w:rPr>
                <w:b/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On-Site – Hosted at Montgomery AJC</w:t>
            </w:r>
            <w:bookmarkStart w:id="0" w:name="_GoBack"/>
            <w:bookmarkEnd w:id="0"/>
          </w:p>
          <w:p w:rsidR="00CE5359" w:rsidRPr="00060EDB" w:rsidRDefault="00CE5359" w:rsidP="005B69F6">
            <w:pPr>
              <w:rPr>
                <w:sz w:val="20"/>
                <w:szCs w:val="21"/>
              </w:rPr>
            </w:pPr>
          </w:p>
        </w:tc>
      </w:tr>
      <w:tr w:rsidR="00CE5359" w:rsidRPr="008705D0" w:rsidTr="007A3D66">
        <w:trPr>
          <w:trHeight w:val="233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18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19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20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21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  <w:shd w:val="clear" w:color="auto" w:fill="auto"/>
          </w:tcPr>
          <w:p w:rsidR="00CE5359" w:rsidRPr="008705D0" w:rsidRDefault="00CE5359" w:rsidP="00CE5359">
            <w:pPr>
              <w:pStyle w:val="Dates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22</w:t>
            </w:r>
          </w:p>
        </w:tc>
      </w:tr>
      <w:tr w:rsidR="00CE5359" w:rsidRPr="00175972" w:rsidTr="00896A64">
        <w:trPr>
          <w:cantSplit/>
          <w:trHeight w:hRule="exact" w:val="1714"/>
        </w:trPr>
        <w:tc>
          <w:tcPr>
            <w:tcW w:w="2156" w:type="dxa"/>
            <w:tcBorders>
              <w:top w:val="nil"/>
              <w:bottom w:val="single" w:sz="6" w:space="0" w:color="BFBFBF" w:themeColor="background1" w:themeShade="BF"/>
            </w:tcBorders>
          </w:tcPr>
          <w:p w:rsidR="0095648D" w:rsidRPr="00060EDB" w:rsidRDefault="0095648D" w:rsidP="0095648D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10:</w:t>
            </w:r>
            <w:r w:rsidRPr="003E5211">
              <w:rPr>
                <w:b/>
                <w:sz w:val="20"/>
                <w:szCs w:val="19"/>
              </w:rPr>
              <w:t>00am</w:t>
            </w:r>
            <w:r w:rsidRPr="00060EDB">
              <w:rPr>
                <w:b/>
                <w:sz w:val="20"/>
                <w:szCs w:val="19"/>
              </w:rPr>
              <w:t xml:space="preserve"> to 12:00pm </w:t>
            </w:r>
            <w:r w:rsidRPr="00060EDB">
              <w:rPr>
                <w:sz w:val="20"/>
                <w:szCs w:val="19"/>
              </w:rPr>
              <w:t xml:space="preserve"> – Résumé Building</w:t>
            </w:r>
          </w:p>
          <w:p w:rsidR="0095648D" w:rsidRPr="00060EDB" w:rsidRDefault="0095648D" w:rsidP="0095648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Cover Letter &amp; More</w:t>
            </w:r>
          </w:p>
          <w:p w:rsidR="0095648D" w:rsidRPr="00060EDB" w:rsidRDefault="0095648D" w:rsidP="0095648D">
            <w:pPr>
              <w:rPr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Interview Preparation</w:t>
            </w:r>
          </w:p>
          <w:p w:rsidR="00CE5359" w:rsidRPr="00060EDB" w:rsidRDefault="0095648D" w:rsidP="0095648D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>
              <w:rPr>
                <w:b/>
                <w:sz w:val="20"/>
                <w:szCs w:val="19"/>
              </w:rPr>
              <w:t>Wilson</w:t>
            </w:r>
            <w:r w:rsidRPr="00060EDB">
              <w:rPr>
                <w:b/>
                <w:sz w:val="20"/>
                <w:szCs w:val="19"/>
              </w:rPr>
              <w:t xml:space="preserve">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637550" w:rsidRPr="003E5211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9:00am to 11:30am</w:t>
            </w:r>
            <w:r w:rsidRPr="003E5211">
              <w:rPr>
                <w:sz w:val="20"/>
                <w:szCs w:val="19"/>
              </w:rPr>
              <w:t xml:space="preserve"> – Résumé Building</w:t>
            </w:r>
          </w:p>
          <w:p w:rsidR="00637550" w:rsidRPr="003E5211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Interview Preparation</w:t>
            </w:r>
          </w:p>
          <w:p w:rsidR="00637550" w:rsidRPr="003E5211" w:rsidRDefault="00637550" w:rsidP="00637550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AI for the Job Seeker</w:t>
            </w:r>
          </w:p>
          <w:p w:rsidR="00CE5359" w:rsidRPr="00A035D2" w:rsidRDefault="00637550" w:rsidP="00637550">
            <w:pPr>
              <w:rPr>
                <w:b/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On-Site</w:t>
            </w:r>
            <w:r w:rsidRPr="003E5211">
              <w:rPr>
                <w:sz w:val="20"/>
                <w:szCs w:val="19"/>
              </w:rPr>
              <w:t xml:space="preserve"> – Hosted at Martha O’Bryan Center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7016B7" w:rsidRPr="003E5211" w:rsidRDefault="007016B7" w:rsidP="007016B7">
            <w:pPr>
              <w:rPr>
                <w:sz w:val="20"/>
                <w:szCs w:val="19"/>
              </w:rPr>
            </w:pPr>
            <w:r w:rsidRPr="003E5211">
              <w:rPr>
                <w:b/>
                <w:sz w:val="20"/>
                <w:szCs w:val="19"/>
              </w:rPr>
              <w:t>10</w:t>
            </w:r>
            <w:r w:rsidR="001C30F5" w:rsidRPr="003E5211">
              <w:rPr>
                <w:b/>
                <w:sz w:val="20"/>
                <w:szCs w:val="19"/>
              </w:rPr>
              <w:t xml:space="preserve">:00am to 12:00pm </w:t>
            </w:r>
            <w:r w:rsidR="001C30F5" w:rsidRPr="003E5211">
              <w:rPr>
                <w:sz w:val="20"/>
                <w:szCs w:val="19"/>
              </w:rPr>
              <w:t xml:space="preserve"> – </w:t>
            </w:r>
            <w:r w:rsidRPr="003E5211">
              <w:rPr>
                <w:sz w:val="20"/>
                <w:szCs w:val="19"/>
              </w:rPr>
              <w:t>Résumé Building</w:t>
            </w:r>
          </w:p>
          <w:p w:rsidR="007016B7" w:rsidRPr="003E5211" w:rsidRDefault="007016B7" w:rsidP="007016B7">
            <w:pPr>
              <w:rPr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Cover Letter &amp; More</w:t>
            </w:r>
          </w:p>
          <w:p w:rsidR="001C30F5" w:rsidRPr="003E5211" w:rsidRDefault="007016B7" w:rsidP="007016B7">
            <w:pPr>
              <w:rPr>
                <w:b/>
                <w:sz w:val="20"/>
                <w:szCs w:val="19"/>
              </w:rPr>
            </w:pPr>
            <w:r w:rsidRPr="003E5211">
              <w:rPr>
                <w:sz w:val="20"/>
                <w:szCs w:val="19"/>
              </w:rPr>
              <w:t>Interview Preparation</w:t>
            </w:r>
          </w:p>
          <w:p w:rsidR="00CE5359" w:rsidRPr="00D22154" w:rsidRDefault="001C30F5" w:rsidP="001C30F5">
            <w:pPr>
              <w:rPr>
                <w:sz w:val="20"/>
                <w:szCs w:val="20"/>
              </w:rPr>
            </w:pPr>
            <w:r w:rsidRPr="003E5211">
              <w:rPr>
                <w:b/>
                <w:sz w:val="20"/>
                <w:szCs w:val="19"/>
              </w:rPr>
              <w:t>On-Site – Hosted at Houston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7016B7" w:rsidRDefault="007016B7" w:rsidP="007016B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1:00p</w:t>
            </w:r>
            <w:r w:rsidRPr="00CB7E70">
              <w:rPr>
                <w:b/>
                <w:sz w:val="20"/>
                <w:szCs w:val="20"/>
              </w:rPr>
              <w:t>m</w:t>
            </w:r>
            <w:r w:rsidRPr="00CB7E70">
              <w:rPr>
                <w:sz w:val="20"/>
                <w:szCs w:val="20"/>
              </w:rPr>
              <w:t xml:space="preserve"> – Résumé Building</w:t>
            </w:r>
          </w:p>
          <w:p w:rsidR="007016B7" w:rsidRDefault="007016B7" w:rsidP="007016B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2:30p</w:t>
            </w:r>
            <w:r w:rsidRPr="00CB7E70">
              <w:rPr>
                <w:b/>
                <w:sz w:val="20"/>
                <w:szCs w:val="20"/>
              </w:rPr>
              <w:t>m</w:t>
            </w:r>
            <w:r w:rsidRPr="00CB7E70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>Cover Letter, Thank-You Note, More</w:t>
            </w:r>
          </w:p>
          <w:p w:rsidR="00CE5359" w:rsidRPr="00060EDB" w:rsidRDefault="007016B7" w:rsidP="007016B7">
            <w:pPr>
              <w:rPr>
                <w:sz w:val="20"/>
                <w:szCs w:val="19"/>
              </w:rPr>
            </w:pPr>
            <w:r>
              <w:rPr>
                <w:i/>
                <w:sz w:val="20"/>
                <w:szCs w:val="19"/>
              </w:rPr>
              <w:t xml:space="preserve"> Must choose virtual or on-site at Sumner AJC</w:t>
            </w:r>
          </w:p>
        </w:tc>
        <w:tc>
          <w:tcPr>
            <w:tcW w:w="2157" w:type="dxa"/>
            <w:tcBorders>
              <w:top w:val="nil"/>
              <w:bottom w:val="single" w:sz="6" w:space="0" w:color="BFBFBF" w:themeColor="background1" w:themeShade="BF"/>
            </w:tcBorders>
          </w:tcPr>
          <w:p w:rsidR="00B9463C" w:rsidRPr="00060EDB" w:rsidRDefault="00B9463C" w:rsidP="00B9463C">
            <w:pPr>
              <w:rPr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>2:</w:t>
            </w:r>
            <w:r w:rsidRPr="003E5211">
              <w:rPr>
                <w:b/>
                <w:sz w:val="20"/>
                <w:szCs w:val="19"/>
              </w:rPr>
              <w:t>00pm</w:t>
            </w:r>
            <w:r w:rsidRPr="00060EDB">
              <w:rPr>
                <w:b/>
                <w:sz w:val="20"/>
                <w:szCs w:val="19"/>
              </w:rPr>
              <w:t xml:space="preserve"> to 4:00pm </w:t>
            </w:r>
            <w:r w:rsidRPr="00060EDB">
              <w:rPr>
                <w:sz w:val="20"/>
                <w:szCs w:val="19"/>
              </w:rPr>
              <w:t xml:space="preserve"> – Résumé Building </w:t>
            </w:r>
          </w:p>
          <w:p w:rsidR="00B9463C" w:rsidRPr="00060EDB" w:rsidRDefault="00B9463C" w:rsidP="00B9463C">
            <w:pPr>
              <w:rPr>
                <w:b/>
                <w:sz w:val="20"/>
                <w:szCs w:val="19"/>
              </w:rPr>
            </w:pPr>
            <w:r w:rsidRPr="00060EDB">
              <w:rPr>
                <w:sz w:val="20"/>
                <w:szCs w:val="19"/>
              </w:rPr>
              <w:t>AI for the Job Seeker</w:t>
            </w:r>
          </w:p>
          <w:p w:rsidR="00B9463C" w:rsidRPr="00060EDB" w:rsidRDefault="00B9463C" w:rsidP="00B9463C">
            <w:pPr>
              <w:rPr>
                <w:b/>
                <w:sz w:val="20"/>
                <w:szCs w:val="19"/>
              </w:rPr>
            </w:pPr>
          </w:p>
          <w:p w:rsidR="00CE5359" w:rsidRPr="00F84F06" w:rsidRDefault="00B9463C" w:rsidP="00B9463C">
            <w:pPr>
              <w:rPr>
                <w:b/>
                <w:sz w:val="20"/>
                <w:szCs w:val="19"/>
              </w:rPr>
            </w:pPr>
            <w:r w:rsidRPr="00060EDB">
              <w:rPr>
                <w:b/>
                <w:sz w:val="20"/>
                <w:szCs w:val="19"/>
              </w:rPr>
              <w:t xml:space="preserve">On-Site – Hosted at </w:t>
            </w:r>
            <w:r w:rsidRPr="00060EDB">
              <w:rPr>
                <w:b/>
                <w:sz w:val="20"/>
                <w:szCs w:val="20"/>
              </w:rPr>
              <w:t>Davidson AJC</w:t>
            </w:r>
          </w:p>
        </w:tc>
      </w:tr>
      <w:tr w:rsidR="00CE5359" w:rsidRPr="00FC0B15" w:rsidTr="00896A64">
        <w:trPr>
          <w:cantSplit/>
          <w:trHeight w:val="230"/>
        </w:trPr>
        <w:tc>
          <w:tcPr>
            <w:tcW w:w="2156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Default="00CE5359" w:rsidP="00CE5359">
            <w:pPr>
              <w:jc w:val="right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896A64" w:rsidRDefault="00CE5359" w:rsidP="00CE5359">
            <w:pPr>
              <w:jc w:val="right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4C1965" w:rsidRDefault="00CE5359" w:rsidP="00CE5359">
            <w:pPr>
              <w:jc w:val="right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27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Default="00CE5359" w:rsidP="00CE5359">
            <w:pPr>
              <w:jc w:val="right"/>
              <w:rPr>
                <w:sz w:val="20"/>
                <w:szCs w:val="19"/>
              </w:rPr>
            </w:pPr>
            <w:r>
              <w:rPr>
                <w:sz w:val="20"/>
                <w:szCs w:val="19"/>
              </w:rPr>
              <w:t>28</w:t>
            </w:r>
          </w:p>
        </w:tc>
        <w:tc>
          <w:tcPr>
            <w:tcW w:w="2157" w:type="dxa"/>
            <w:tcBorders>
              <w:top w:val="single" w:sz="6" w:space="0" w:color="BFBFBF" w:themeColor="background1" w:themeShade="BF"/>
              <w:bottom w:val="nil"/>
            </w:tcBorders>
          </w:tcPr>
          <w:p w:rsidR="00CE5359" w:rsidRPr="00FC0B15" w:rsidRDefault="00CE5359" w:rsidP="00CE5359">
            <w:pPr>
              <w:jc w:val="right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</w:tr>
      <w:tr w:rsidR="00CE5359" w:rsidRPr="00FC0B15" w:rsidTr="00896A64">
        <w:trPr>
          <w:cantSplit/>
          <w:trHeight w:val="1714"/>
        </w:trPr>
        <w:tc>
          <w:tcPr>
            <w:tcW w:w="2156" w:type="dxa"/>
            <w:tcBorders>
              <w:top w:val="nil"/>
            </w:tcBorders>
          </w:tcPr>
          <w:p w:rsidR="00CE5359" w:rsidRDefault="00CE5359" w:rsidP="00CE5359">
            <w:pPr>
              <w:rPr>
                <w:b/>
                <w:sz w:val="24"/>
                <w:szCs w:val="19"/>
              </w:rPr>
            </w:pPr>
          </w:p>
          <w:p w:rsidR="00CE5359" w:rsidRPr="00060EDB" w:rsidRDefault="00CE5359" w:rsidP="00CE5359">
            <w:pPr>
              <w:rPr>
                <w:sz w:val="20"/>
              </w:rPr>
            </w:pPr>
            <w:r w:rsidRPr="00F84F06">
              <w:rPr>
                <w:b/>
                <w:sz w:val="24"/>
                <w:szCs w:val="19"/>
              </w:rPr>
              <w:t xml:space="preserve">AJC Closed Today </w:t>
            </w:r>
            <w:r>
              <w:rPr>
                <w:b/>
                <w:sz w:val="24"/>
                <w:szCs w:val="19"/>
              </w:rPr>
              <w:t>Memorial Day</w:t>
            </w:r>
            <w:r w:rsidRPr="00060EDB">
              <w:rPr>
                <w:b/>
                <w:sz w:val="20"/>
                <w:szCs w:val="19"/>
              </w:rPr>
              <w:t xml:space="preserve"> </w:t>
            </w:r>
          </w:p>
          <w:p w:rsidR="00CE5359" w:rsidRPr="00060EDB" w:rsidRDefault="00CE5359" w:rsidP="00CE5359">
            <w:pPr>
              <w:rPr>
                <w:sz w:val="20"/>
              </w:rPr>
            </w:pPr>
          </w:p>
        </w:tc>
        <w:tc>
          <w:tcPr>
            <w:tcW w:w="2157" w:type="dxa"/>
            <w:tcBorders>
              <w:top w:val="nil"/>
            </w:tcBorders>
          </w:tcPr>
          <w:p w:rsidR="00626E7A" w:rsidRDefault="00626E7A" w:rsidP="00CE5359">
            <w:pPr>
              <w:rPr>
                <w:b/>
                <w:sz w:val="20"/>
                <w:szCs w:val="19"/>
              </w:rPr>
            </w:pPr>
          </w:p>
          <w:p w:rsidR="00CE5359" w:rsidRDefault="00626E7A" w:rsidP="00CE5359">
            <w:pPr>
              <w:rPr>
                <w:sz w:val="20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</w:tc>
        <w:tc>
          <w:tcPr>
            <w:tcW w:w="2157" w:type="dxa"/>
            <w:tcBorders>
              <w:top w:val="nil"/>
            </w:tcBorders>
          </w:tcPr>
          <w:p w:rsidR="00626E7A" w:rsidRDefault="00626E7A" w:rsidP="00CE5359">
            <w:pPr>
              <w:rPr>
                <w:b/>
                <w:sz w:val="20"/>
                <w:szCs w:val="19"/>
              </w:rPr>
            </w:pPr>
          </w:p>
          <w:p w:rsidR="00CE5359" w:rsidRPr="00060EDB" w:rsidRDefault="00626E7A" w:rsidP="00CE5359">
            <w:pPr>
              <w:rPr>
                <w:sz w:val="20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</w:tc>
        <w:tc>
          <w:tcPr>
            <w:tcW w:w="2157" w:type="dxa"/>
            <w:tcBorders>
              <w:top w:val="nil"/>
            </w:tcBorders>
          </w:tcPr>
          <w:p w:rsidR="00626E7A" w:rsidRDefault="00626E7A" w:rsidP="00CE5359">
            <w:pPr>
              <w:rPr>
                <w:b/>
                <w:sz w:val="20"/>
                <w:szCs w:val="19"/>
              </w:rPr>
            </w:pPr>
          </w:p>
          <w:p w:rsidR="00CE5359" w:rsidRDefault="00626E7A" w:rsidP="00CE5359">
            <w:pPr>
              <w:rPr>
                <w:sz w:val="20"/>
                <w:szCs w:val="19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</w:tc>
        <w:tc>
          <w:tcPr>
            <w:tcW w:w="2157" w:type="dxa"/>
            <w:tcBorders>
              <w:top w:val="nil"/>
            </w:tcBorders>
          </w:tcPr>
          <w:p w:rsidR="00626E7A" w:rsidRDefault="00626E7A" w:rsidP="00626E7A">
            <w:pPr>
              <w:rPr>
                <w:b/>
                <w:sz w:val="20"/>
                <w:szCs w:val="19"/>
              </w:rPr>
            </w:pPr>
          </w:p>
          <w:p w:rsidR="00CE5359" w:rsidRPr="00FC0B15" w:rsidRDefault="00626E7A" w:rsidP="00626E7A">
            <w:pPr>
              <w:rPr>
                <w:sz w:val="20"/>
              </w:rPr>
            </w:pPr>
            <w:r>
              <w:rPr>
                <w:b/>
                <w:sz w:val="20"/>
                <w:szCs w:val="19"/>
              </w:rPr>
              <w:t>No Workshops Today</w:t>
            </w:r>
          </w:p>
        </w:tc>
      </w:tr>
    </w:tbl>
    <w:p w:rsidR="00D71A52" w:rsidRDefault="00D71A52">
      <w:pPr>
        <w:pStyle w:val="Quote"/>
        <w:jc w:val="left"/>
      </w:pPr>
    </w:p>
    <w:sectPr w:rsidR="00D71A52" w:rsidSect="00B34194">
      <w:pgSz w:w="12240" w:h="15840"/>
      <w:pgMar w:top="720" w:right="720" w:bottom="72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4BA" w:rsidRDefault="007824BA">
      <w:pPr>
        <w:spacing w:before="0" w:after="0"/>
      </w:pPr>
      <w:r>
        <w:separator/>
      </w:r>
    </w:p>
  </w:endnote>
  <w:endnote w:type="continuationSeparator" w:id="0">
    <w:p w:rsidR="007824BA" w:rsidRDefault="007824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4BA" w:rsidRDefault="007824BA">
      <w:pPr>
        <w:spacing w:before="0" w:after="0"/>
      </w:pPr>
      <w:r>
        <w:separator/>
      </w:r>
    </w:p>
  </w:footnote>
  <w:footnote w:type="continuationSeparator" w:id="0">
    <w:p w:rsidR="007824BA" w:rsidRDefault="007824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6B83762"/>
    <w:multiLevelType w:val="hybridMultilevel"/>
    <w:tmpl w:val="C1346B14"/>
    <w:lvl w:ilvl="0" w:tplc="6DA23ED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57CBB"/>
    <w:multiLevelType w:val="hybridMultilevel"/>
    <w:tmpl w:val="D9FE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MonthEnd" w:val="6/30/2021"/>
    <w:docVar w:name="MonthStart" w:val="6/1/2021"/>
    <w:docVar w:name="ShowDynamicGuides" w:val="1"/>
    <w:docVar w:name="ShowMarginGuides" w:val="0"/>
    <w:docVar w:name="ShowOutlines" w:val="0"/>
    <w:docVar w:name="ShowStaticGuides" w:val="0"/>
  </w:docVars>
  <w:rsids>
    <w:rsidRoot w:val="00E308B1"/>
    <w:rsid w:val="00000E02"/>
    <w:rsid w:val="00001696"/>
    <w:rsid w:val="000031B9"/>
    <w:rsid w:val="00003381"/>
    <w:rsid w:val="000048A5"/>
    <w:rsid w:val="000077D1"/>
    <w:rsid w:val="00007965"/>
    <w:rsid w:val="00012518"/>
    <w:rsid w:val="0001491A"/>
    <w:rsid w:val="00017FDE"/>
    <w:rsid w:val="00020439"/>
    <w:rsid w:val="0002463D"/>
    <w:rsid w:val="000263F5"/>
    <w:rsid w:val="000348C1"/>
    <w:rsid w:val="0004301B"/>
    <w:rsid w:val="00044189"/>
    <w:rsid w:val="00046B32"/>
    <w:rsid w:val="0005052B"/>
    <w:rsid w:val="00053071"/>
    <w:rsid w:val="00054349"/>
    <w:rsid w:val="0005635C"/>
    <w:rsid w:val="00060EDB"/>
    <w:rsid w:val="000706EE"/>
    <w:rsid w:val="000726B7"/>
    <w:rsid w:val="00072DD0"/>
    <w:rsid w:val="00074C8B"/>
    <w:rsid w:val="000804F8"/>
    <w:rsid w:val="00091755"/>
    <w:rsid w:val="00091895"/>
    <w:rsid w:val="00097D6E"/>
    <w:rsid w:val="00097FF1"/>
    <w:rsid w:val="000A0B5F"/>
    <w:rsid w:val="000A1A8E"/>
    <w:rsid w:val="000A1EE3"/>
    <w:rsid w:val="000A2151"/>
    <w:rsid w:val="000A298F"/>
    <w:rsid w:val="000A3F5F"/>
    <w:rsid w:val="000A483D"/>
    <w:rsid w:val="000A61CF"/>
    <w:rsid w:val="000A6369"/>
    <w:rsid w:val="000A6913"/>
    <w:rsid w:val="000B0812"/>
    <w:rsid w:val="000B1445"/>
    <w:rsid w:val="000B1A70"/>
    <w:rsid w:val="000B37F2"/>
    <w:rsid w:val="000B5C8E"/>
    <w:rsid w:val="000C4A7F"/>
    <w:rsid w:val="000C701C"/>
    <w:rsid w:val="000D2C3E"/>
    <w:rsid w:val="000E182F"/>
    <w:rsid w:val="000E4F39"/>
    <w:rsid w:val="000E6653"/>
    <w:rsid w:val="000E749E"/>
    <w:rsid w:val="000F0023"/>
    <w:rsid w:val="000F1AD4"/>
    <w:rsid w:val="000F5818"/>
    <w:rsid w:val="001004D6"/>
    <w:rsid w:val="0010062D"/>
    <w:rsid w:val="001010DA"/>
    <w:rsid w:val="00103638"/>
    <w:rsid w:val="00104702"/>
    <w:rsid w:val="00112AA6"/>
    <w:rsid w:val="001144D7"/>
    <w:rsid w:val="00116F51"/>
    <w:rsid w:val="0012062B"/>
    <w:rsid w:val="00120F80"/>
    <w:rsid w:val="00121984"/>
    <w:rsid w:val="00124ADC"/>
    <w:rsid w:val="00126B22"/>
    <w:rsid w:val="00131C6F"/>
    <w:rsid w:val="00134413"/>
    <w:rsid w:val="00137567"/>
    <w:rsid w:val="001376FC"/>
    <w:rsid w:val="001412C9"/>
    <w:rsid w:val="00141591"/>
    <w:rsid w:val="00147665"/>
    <w:rsid w:val="00151251"/>
    <w:rsid w:val="001520D2"/>
    <w:rsid w:val="00153612"/>
    <w:rsid w:val="001606CB"/>
    <w:rsid w:val="00161A4B"/>
    <w:rsid w:val="00162212"/>
    <w:rsid w:val="00163A06"/>
    <w:rsid w:val="00165342"/>
    <w:rsid w:val="0016756F"/>
    <w:rsid w:val="001676F0"/>
    <w:rsid w:val="00171638"/>
    <w:rsid w:val="00171ED8"/>
    <w:rsid w:val="00173463"/>
    <w:rsid w:val="00173DB4"/>
    <w:rsid w:val="00175972"/>
    <w:rsid w:val="001779DD"/>
    <w:rsid w:val="00186900"/>
    <w:rsid w:val="00190A54"/>
    <w:rsid w:val="00193E15"/>
    <w:rsid w:val="001947DA"/>
    <w:rsid w:val="00194E0A"/>
    <w:rsid w:val="00196667"/>
    <w:rsid w:val="0019674A"/>
    <w:rsid w:val="00197953"/>
    <w:rsid w:val="001A368C"/>
    <w:rsid w:val="001A36C9"/>
    <w:rsid w:val="001A5AB4"/>
    <w:rsid w:val="001A688E"/>
    <w:rsid w:val="001A7AAE"/>
    <w:rsid w:val="001B1B1C"/>
    <w:rsid w:val="001B5F6E"/>
    <w:rsid w:val="001B6E21"/>
    <w:rsid w:val="001B729F"/>
    <w:rsid w:val="001C0DC0"/>
    <w:rsid w:val="001C30F5"/>
    <w:rsid w:val="001C66DD"/>
    <w:rsid w:val="001C6B3C"/>
    <w:rsid w:val="001D3BEC"/>
    <w:rsid w:val="001D4C82"/>
    <w:rsid w:val="001D7D72"/>
    <w:rsid w:val="001E396D"/>
    <w:rsid w:val="001E48B7"/>
    <w:rsid w:val="001E7666"/>
    <w:rsid w:val="001F2035"/>
    <w:rsid w:val="001F4184"/>
    <w:rsid w:val="001F6131"/>
    <w:rsid w:val="001F69E5"/>
    <w:rsid w:val="002000BF"/>
    <w:rsid w:val="00200C4F"/>
    <w:rsid w:val="002047D5"/>
    <w:rsid w:val="00206A84"/>
    <w:rsid w:val="00211C0C"/>
    <w:rsid w:val="00217394"/>
    <w:rsid w:val="00220D2B"/>
    <w:rsid w:val="00224F7D"/>
    <w:rsid w:val="00230955"/>
    <w:rsid w:val="00240EDC"/>
    <w:rsid w:val="0024453F"/>
    <w:rsid w:val="00255871"/>
    <w:rsid w:val="0025748C"/>
    <w:rsid w:val="00263503"/>
    <w:rsid w:val="00263DAA"/>
    <w:rsid w:val="00265791"/>
    <w:rsid w:val="00265E45"/>
    <w:rsid w:val="0027289A"/>
    <w:rsid w:val="00272BAA"/>
    <w:rsid w:val="002741AD"/>
    <w:rsid w:val="00281194"/>
    <w:rsid w:val="00283928"/>
    <w:rsid w:val="0028550F"/>
    <w:rsid w:val="00287778"/>
    <w:rsid w:val="00287782"/>
    <w:rsid w:val="00291B42"/>
    <w:rsid w:val="00295F39"/>
    <w:rsid w:val="002975E8"/>
    <w:rsid w:val="00297880"/>
    <w:rsid w:val="002A030A"/>
    <w:rsid w:val="002A58EF"/>
    <w:rsid w:val="002A72AA"/>
    <w:rsid w:val="002B4120"/>
    <w:rsid w:val="002B666C"/>
    <w:rsid w:val="002B6BF5"/>
    <w:rsid w:val="002C1014"/>
    <w:rsid w:val="002C3CD9"/>
    <w:rsid w:val="002D08E5"/>
    <w:rsid w:val="002D1949"/>
    <w:rsid w:val="002D28E0"/>
    <w:rsid w:val="002D38D8"/>
    <w:rsid w:val="002E2343"/>
    <w:rsid w:val="002E401C"/>
    <w:rsid w:val="002E7BF8"/>
    <w:rsid w:val="002E7FEF"/>
    <w:rsid w:val="002F22AD"/>
    <w:rsid w:val="002F7032"/>
    <w:rsid w:val="003043B9"/>
    <w:rsid w:val="00307A0B"/>
    <w:rsid w:val="00313204"/>
    <w:rsid w:val="0031481A"/>
    <w:rsid w:val="00317424"/>
    <w:rsid w:val="00320970"/>
    <w:rsid w:val="0032190C"/>
    <w:rsid w:val="003222E0"/>
    <w:rsid w:val="00323180"/>
    <w:rsid w:val="00326213"/>
    <w:rsid w:val="003276F1"/>
    <w:rsid w:val="003279FD"/>
    <w:rsid w:val="00330C09"/>
    <w:rsid w:val="003363A0"/>
    <w:rsid w:val="00337593"/>
    <w:rsid w:val="00344E99"/>
    <w:rsid w:val="003454B7"/>
    <w:rsid w:val="00345EE9"/>
    <w:rsid w:val="00351074"/>
    <w:rsid w:val="003528A2"/>
    <w:rsid w:val="0035482F"/>
    <w:rsid w:val="003550F7"/>
    <w:rsid w:val="003555A8"/>
    <w:rsid w:val="0035705C"/>
    <w:rsid w:val="00360B29"/>
    <w:rsid w:val="00365DEC"/>
    <w:rsid w:val="00366EE0"/>
    <w:rsid w:val="00370C60"/>
    <w:rsid w:val="003753FB"/>
    <w:rsid w:val="00375B27"/>
    <w:rsid w:val="00376386"/>
    <w:rsid w:val="0037788C"/>
    <w:rsid w:val="00380B64"/>
    <w:rsid w:val="003816F3"/>
    <w:rsid w:val="003824CD"/>
    <w:rsid w:val="003827A0"/>
    <w:rsid w:val="003827C8"/>
    <w:rsid w:val="0038409B"/>
    <w:rsid w:val="00386B40"/>
    <w:rsid w:val="00386F00"/>
    <w:rsid w:val="00387259"/>
    <w:rsid w:val="003952E8"/>
    <w:rsid w:val="00395951"/>
    <w:rsid w:val="00395E7E"/>
    <w:rsid w:val="00397FAE"/>
    <w:rsid w:val="003A627B"/>
    <w:rsid w:val="003A7F70"/>
    <w:rsid w:val="003B0FB6"/>
    <w:rsid w:val="003B1724"/>
    <w:rsid w:val="003C0FC4"/>
    <w:rsid w:val="003C685D"/>
    <w:rsid w:val="003C7782"/>
    <w:rsid w:val="003D2083"/>
    <w:rsid w:val="003D2484"/>
    <w:rsid w:val="003E1ABC"/>
    <w:rsid w:val="003E1EE7"/>
    <w:rsid w:val="003E5211"/>
    <w:rsid w:val="003E61A4"/>
    <w:rsid w:val="003E79A8"/>
    <w:rsid w:val="003F3010"/>
    <w:rsid w:val="003F35AA"/>
    <w:rsid w:val="00400FF5"/>
    <w:rsid w:val="00401202"/>
    <w:rsid w:val="0040258A"/>
    <w:rsid w:val="00405968"/>
    <w:rsid w:val="00407526"/>
    <w:rsid w:val="00415177"/>
    <w:rsid w:val="004222F2"/>
    <w:rsid w:val="0042396D"/>
    <w:rsid w:val="00425C0C"/>
    <w:rsid w:val="00430CD3"/>
    <w:rsid w:val="00431171"/>
    <w:rsid w:val="00434BD6"/>
    <w:rsid w:val="004354C8"/>
    <w:rsid w:val="004355BF"/>
    <w:rsid w:val="0043605D"/>
    <w:rsid w:val="004443D0"/>
    <w:rsid w:val="004447BD"/>
    <w:rsid w:val="004455BF"/>
    <w:rsid w:val="004459BF"/>
    <w:rsid w:val="00445C93"/>
    <w:rsid w:val="00445E92"/>
    <w:rsid w:val="00446710"/>
    <w:rsid w:val="00451C58"/>
    <w:rsid w:val="00453F8A"/>
    <w:rsid w:val="00463715"/>
    <w:rsid w:val="00464642"/>
    <w:rsid w:val="00465808"/>
    <w:rsid w:val="0046786F"/>
    <w:rsid w:val="00472F4C"/>
    <w:rsid w:val="00474A50"/>
    <w:rsid w:val="00474A76"/>
    <w:rsid w:val="00477181"/>
    <w:rsid w:val="0048121F"/>
    <w:rsid w:val="0048142F"/>
    <w:rsid w:val="0049289E"/>
    <w:rsid w:val="00497158"/>
    <w:rsid w:val="004A083D"/>
    <w:rsid w:val="004A1116"/>
    <w:rsid w:val="004A31F4"/>
    <w:rsid w:val="004A3909"/>
    <w:rsid w:val="004A3A07"/>
    <w:rsid w:val="004A6090"/>
    <w:rsid w:val="004B200E"/>
    <w:rsid w:val="004B2678"/>
    <w:rsid w:val="004B7D45"/>
    <w:rsid w:val="004C0A38"/>
    <w:rsid w:val="004C1965"/>
    <w:rsid w:val="004C27F9"/>
    <w:rsid w:val="004C5CD1"/>
    <w:rsid w:val="004C634B"/>
    <w:rsid w:val="004C6B0A"/>
    <w:rsid w:val="004D1139"/>
    <w:rsid w:val="004D583F"/>
    <w:rsid w:val="004D644A"/>
    <w:rsid w:val="004D6E22"/>
    <w:rsid w:val="004E658A"/>
    <w:rsid w:val="004F02EB"/>
    <w:rsid w:val="004F795D"/>
    <w:rsid w:val="0050375F"/>
    <w:rsid w:val="005047EC"/>
    <w:rsid w:val="00504D97"/>
    <w:rsid w:val="00505BB3"/>
    <w:rsid w:val="005076C8"/>
    <w:rsid w:val="00507C92"/>
    <w:rsid w:val="005158D1"/>
    <w:rsid w:val="005168A3"/>
    <w:rsid w:val="0051779F"/>
    <w:rsid w:val="00524883"/>
    <w:rsid w:val="005251E9"/>
    <w:rsid w:val="00526E79"/>
    <w:rsid w:val="00527E8C"/>
    <w:rsid w:val="00533109"/>
    <w:rsid w:val="005357AA"/>
    <w:rsid w:val="00545AF5"/>
    <w:rsid w:val="0054681B"/>
    <w:rsid w:val="00546A86"/>
    <w:rsid w:val="00547BA1"/>
    <w:rsid w:val="00552E6F"/>
    <w:rsid w:val="005548E5"/>
    <w:rsid w:val="00555C71"/>
    <w:rsid w:val="0055715A"/>
    <w:rsid w:val="00560881"/>
    <w:rsid w:val="00560992"/>
    <w:rsid w:val="005642C5"/>
    <w:rsid w:val="0056462C"/>
    <w:rsid w:val="00565F43"/>
    <w:rsid w:val="0056632E"/>
    <w:rsid w:val="00566847"/>
    <w:rsid w:val="00566F3C"/>
    <w:rsid w:val="00570D6C"/>
    <w:rsid w:val="00572697"/>
    <w:rsid w:val="00593193"/>
    <w:rsid w:val="005936C9"/>
    <w:rsid w:val="005A0BAF"/>
    <w:rsid w:val="005A228D"/>
    <w:rsid w:val="005A2E01"/>
    <w:rsid w:val="005A4EE8"/>
    <w:rsid w:val="005B0C48"/>
    <w:rsid w:val="005B16E1"/>
    <w:rsid w:val="005B3CFB"/>
    <w:rsid w:val="005B69F6"/>
    <w:rsid w:val="005B6C0A"/>
    <w:rsid w:val="005C0E3C"/>
    <w:rsid w:val="005C2A3E"/>
    <w:rsid w:val="005C6747"/>
    <w:rsid w:val="005D068C"/>
    <w:rsid w:val="005D54B4"/>
    <w:rsid w:val="005D627A"/>
    <w:rsid w:val="005D6635"/>
    <w:rsid w:val="005D7C09"/>
    <w:rsid w:val="005E5111"/>
    <w:rsid w:val="005F08D8"/>
    <w:rsid w:val="005F0E1F"/>
    <w:rsid w:val="005F2DD7"/>
    <w:rsid w:val="005F4C8D"/>
    <w:rsid w:val="005F5801"/>
    <w:rsid w:val="005F6789"/>
    <w:rsid w:val="005F7901"/>
    <w:rsid w:val="00601CD1"/>
    <w:rsid w:val="0060242E"/>
    <w:rsid w:val="00603531"/>
    <w:rsid w:val="00605A5B"/>
    <w:rsid w:val="00605F8D"/>
    <w:rsid w:val="00607D84"/>
    <w:rsid w:val="00610902"/>
    <w:rsid w:val="00610D42"/>
    <w:rsid w:val="0061168F"/>
    <w:rsid w:val="00611F1D"/>
    <w:rsid w:val="00612C79"/>
    <w:rsid w:val="0061485F"/>
    <w:rsid w:val="00617648"/>
    <w:rsid w:val="0062052B"/>
    <w:rsid w:val="00620BF1"/>
    <w:rsid w:val="00622D4C"/>
    <w:rsid w:val="00623415"/>
    <w:rsid w:val="00625109"/>
    <w:rsid w:val="00625939"/>
    <w:rsid w:val="00626E7A"/>
    <w:rsid w:val="00627B4D"/>
    <w:rsid w:val="00630776"/>
    <w:rsid w:val="00633B66"/>
    <w:rsid w:val="00637550"/>
    <w:rsid w:val="00640E24"/>
    <w:rsid w:val="00645F3C"/>
    <w:rsid w:val="00647172"/>
    <w:rsid w:val="006565B1"/>
    <w:rsid w:val="0066039C"/>
    <w:rsid w:val="00661428"/>
    <w:rsid w:val="00661790"/>
    <w:rsid w:val="00665A63"/>
    <w:rsid w:val="00670DBE"/>
    <w:rsid w:val="00672C5E"/>
    <w:rsid w:val="00675485"/>
    <w:rsid w:val="006756B4"/>
    <w:rsid w:val="00677CAA"/>
    <w:rsid w:val="00682267"/>
    <w:rsid w:val="006830AF"/>
    <w:rsid w:val="006838DC"/>
    <w:rsid w:val="006850E0"/>
    <w:rsid w:val="00686419"/>
    <w:rsid w:val="006865C2"/>
    <w:rsid w:val="0068694C"/>
    <w:rsid w:val="006872D5"/>
    <w:rsid w:val="00690FA5"/>
    <w:rsid w:val="00691FB5"/>
    <w:rsid w:val="006971E8"/>
    <w:rsid w:val="006A25C2"/>
    <w:rsid w:val="006A2C01"/>
    <w:rsid w:val="006A4284"/>
    <w:rsid w:val="006B20D1"/>
    <w:rsid w:val="006B56D0"/>
    <w:rsid w:val="006B6121"/>
    <w:rsid w:val="006B6B45"/>
    <w:rsid w:val="006B7B07"/>
    <w:rsid w:val="006C0243"/>
    <w:rsid w:val="006C46B2"/>
    <w:rsid w:val="006C7F18"/>
    <w:rsid w:val="006D26EA"/>
    <w:rsid w:val="006D4A09"/>
    <w:rsid w:val="006D4DB5"/>
    <w:rsid w:val="006D5F7D"/>
    <w:rsid w:val="006D6E60"/>
    <w:rsid w:val="006E3C81"/>
    <w:rsid w:val="006E4B30"/>
    <w:rsid w:val="006E67C0"/>
    <w:rsid w:val="006F0006"/>
    <w:rsid w:val="006F098D"/>
    <w:rsid w:val="006F0EFC"/>
    <w:rsid w:val="006F1EDD"/>
    <w:rsid w:val="006F3526"/>
    <w:rsid w:val="006F48B9"/>
    <w:rsid w:val="007016B7"/>
    <w:rsid w:val="00702675"/>
    <w:rsid w:val="0071063C"/>
    <w:rsid w:val="00710EF3"/>
    <w:rsid w:val="007113F5"/>
    <w:rsid w:val="00712937"/>
    <w:rsid w:val="007141D0"/>
    <w:rsid w:val="00714CF9"/>
    <w:rsid w:val="00720BDC"/>
    <w:rsid w:val="007217BB"/>
    <w:rsid w:val="007240AB"/>
    <w:rsid w:val="00724B4D"/>
    <w:rsid w:val="0072665D"/>
    <w:rsid w:val="00731AFD"/>
    <w:rsid w:val="00732BA4"/>
    <w:rsid w:val="00732CF1"/>
    <w:rsid w:val="00732FF2"/>
    <w:rsid w:val="007350BC"/>
    <w:rsid w:val="00740CC0"/>
    <w:rsid w:val="007461A7"/>
    <w:rsid w:val="007518E3"/>
    <w:rsid w:val="00752524"/>
    <w:rsid w:val="00753644"/>
    <w:rsid w:val="00755DF6"/>
    <w:rsid w:val="00756E06"/>
    <w:rsid w:val="007578F9"/>
    <w:rsid w:val="00760C93"/>
    <w:rsid w:val="007616B6"/>
    <w:rsid w:val="007621D5"/>
    <w:rsid w:val="007640CE"/>
    <w:rsid w:val="007656A6"/>
    <w:rsid w:val="00765887"/>
    <w:rsid w:val="00767194"/>
    <w:rsid w:val="00773E41"/>
    <w:rsid w:val="00775BE7"/>
    <w:rsid w:val="007803A6"/>
    <w:rsid w:val="007824BA"/>
    <w:rsid w:val="00782ED7"/>
    <w:rsid w:val="0078443E"/>
    <w:rsid w:val="0078686C"/>
    <w:rsid w:val="00787377"/>
    <w:rsid w:val="00787517"/>
    <w:rsid w:val="007876F1"/>
    <w:rsid w:val="007914D3"/>
    <w:rsid w:val="00791956"/>
    <w:rsid w:val="007932CB"/>
    <w:rsid w:val="0079381A"/>
    <w:rsid w:val="00795E09"/>
    <w:rsid w:val="007965D3"/>
    <w:rsid w:val="007A2147"/>
    <w:rsid w:val="007A3C00"/>
    <w:rsid w:val="007A3D66"/>
    <w:rsid w:val="007A7C59"/>
    <w:rsid w:val="007C334E"/>
    <w:rsid w:val="007C3547"/>
    <w:rsid w:val="007C535C"/>
    <w:rsid w:val="007C5ABA"/>
    <w:rsid w:val="007C7376"/>
    <w:rsid w:val="007D7245"/>
    <w:rsid w:val="007E06A6"/>
    <w:rsid w:val="007E1508"/>
    <w:rsid w:val="007E62E5"/>
    <w:rsid w:val="007F0C44"/>
    <w:rsid w:val="007F12D7"/>
    <w:rsid w:val="007F339A"/>
    <w:rsid w:val="007F48D5"/>
    <w:rsid w:val="007F6B6A"/>
    <w:rsid w:val="007F7D43"/>
    <w:rsid w:val="00800BF5"/>
    <w:rsid w:val="00806E61"/>
    <w:rsid w:val="008126E8"/>
    <w:rsid w:val="00812DAD"/>
    <w:rsid w:val="0081356A"/>
    <w:rsid w:val="008137B5"/>
    <w:rsid w:val="00814199"/>
    <w:rsid w:val="00816BA3"/>
    <w:rsid w:val="00820561"/>
    <w:rsid w:val="008207B8"/>
    <w:rsid w:val="008213BA"/>
    <w:rsid w:val="0082242B"/>
    <w:rsid w:val="0082301B"/>
    <w:rsid w:val="00823702"/>
    <w:rsid w:val="00826CEF"/>
    <w:rsid w:val="008303CB"/>
    <w:rsid w:val="00830E2B"/>
    <w:rsid w:val="00832172"/>
    <w:rsid w:val="00832C2D"/>
    <w:rsid w:val="00833277"/>
    <w:rsid w:val="00835421"/>
    <w:rsid w:val="00836BD3"/>
    <w:rsid w:val="008417EB"/>
    <w:rsid w:val="00841D56"/>
    <w:rsid w:val="008445C8"/>
    <w:rsid w:val="00845864"/>
    <w:rsid w:val="008458C4"/>
    <w:rsid w:val="00846732"/>
    <w:rsid w:val="0085055F"/>
    <w:rsid w:val="00850754"/>
    <w:rsid w:val="008509C1"/>
    <w:rsid w:val="00851AC3"/>
    <w:rsid w:val="0085272D"/>
    <w:rsid w:val="008527EC"/>
    <w:rsid w:val="00853CD7"/>
    <w:rsid w:val="00856860"/>
    <w:rsid w:val="00857663"/>
    <w:rsid w:val="00857A43"/>
    <w:rsid w:val="008608FE"/>
    <w:rsid w:val="00863E6F"/>
    <w:rsid w:val="00864DBC"/>
    <w:rsid w:val="00870135"/>
    <w:rsid w:val="008705D0"/>
    <w:rsid w:val="00874AF5"/>
    <w:rsid w:val="00877291"/>
    <w:rsid w:val="008777B5"/>
    <w:rsid w:val="00881916"/>
    <w:rsid w:val="008820CE"/>
    <w:rsid w:val="00882C12"/>
    <w:rsid w:val="008833A4"/>
    <w:rsid w:val="00883D3B"/>
    <w:rsid w:val="00884A64"/>
    <w:rsid w:val="008863EC"/>
    <w:rsid w:val="008918F9"/>
    <w:rsid w:val="00891E09"/>
    <w:rsid w:val="008945FC"/>
    <w:rsid w:val="0089535B"/>
    <w:rsid w:val="00896A64"/>
    <w:rsid w:val="00896AC6"/>
    <w:rsid w:val="0089723A"/>
    <w:rsid w:val="008A1822"/>
    <w:rsid w:val="008A1D70"/>
    <w:rsid w:val="008A3B84"/>
    <w:rsid w:val="008A4764"/>
    <w:rsid w:val="008A58B8"/>
    <w:rsid w:val="008A5C1B"/>
    <w:rsid w:val="008B0F7C"/>
    <w:rsid w:val="008B1BF8"/>
    <w:rsid w:val="008B5FA8"/>
    <w:rsid w:val="008B79EC"/>
    <w:rsid w:val="008C082F"/>
    <w:rsid w:val="008C2CFC"/>
    <w:rsid w:val="008C76EE"/>
    <w:rsid w:val="008D1AC4"/>
    <w:rsid w:val="008D2DAD"/>
    <w:rsid w:val="008D32B3"/>
    <w:rsid w:val="008D3C10"/>
    <w:rsid w:val="008D44AE"/>
    <w:rsid w:val="008D67E7"/>
    <w:rsid w:val="008D6A89"/>
    <w:rsid w:val="008D7220"/>
    <w:rsid w:val="008D7450"/>
    <w:rsid w:val="008E0F37"/>
    <w:rsid w:val="008E15FB"/>
    <w:rsid w:val="008E30C5"/>
    <w:rsid w:val="008F7AA5"/>
    <w:rsid w:val="009021EF"/>
    <w:rsid w:val="009028EA"/>
    <w:rsid w:val="009051AB"/>
    <w:rsid w:val="00905555"/>
    <w:rsid w:val="00907A48"/>
    <w:rsid w:val="00907BEE"/>
    <w:rsid w:val="00912370"/>
    <w:rsid w:val="0091306D"/>
    <w:rsid w:val="00916D6C"/>
    <w:rsid w:val="00924194"/>
    <w:rsid w:val="00925C5E"/>
    <w:rsid w:val="00925ED9"/>
    <w:rsid w:val="009301A3"/>
    <w:rsid w:val="00932BC6"/>
    <w:rsid w:val="00933EA0"/>
    <w:rsid w:val="009343B1"/>
    <w:rsid w:val="009346E8"/>
    <w:rsid w:val="009354A4"/>
    <w:rsid w:val="00935EA2"/>
    <w:rsid w:val="0093735F"/>
    <w:rsid w:val="00937ECD"/>
    <w:rsid w:val="0094090F"/>
    <w:rsid w:val="00944748"/>
    <w:rsid w:val="009458BD"/>
    <w:rsid w:val="009462E4"/>
    <w:rsid w:val="00952E00"/>
    <w:rsid w:val="0095648D"/>
    <w:rsid w:val="00956999"/>
    <w:rsid w:val="00957171"/>
    <w:rsid w:val="009613DF"/>
    <w:rsid w:val="0096213D"/>
    <w:rsid w:val="009635E9"/>
    <w:rsid w:val="00963D06"/>
    <w:rsid w:val="00963D2C"/>
    <w:rsid w:val="00966112"/>
    <w:rsid w:val="00967034"/>
    <w:rsid w:val="009670B9"/>
    <w:rsid w:val="00971D29"/>
    <w:rsid w:val="00971FDB"/>
    <w:rsid w:val="009755B9"/>
    <w:rsid w:val="00975D76"/>
    <w:rsid w:val="009820E2"/>
    <w:rsid w:val="009838F2"/>
    <w:rsid w:val="009844E6"/>
    <w:rsid w:val="00991C0C"/>
    <w:rsid w:val="009931E1"/>
    <w:rsid w:val="00993B73"/>
    <w:rsid w:val="009961B0"/>
    <w:rsid w:val="00997C7D"/>
    <w:rsid w:val="009A164A"/>
    <w:rsid w:val="009A1D2D"/>
    <w:rsid w:val="009A459D"/>
    <w:rsid w:val="009A522A"/>
    <w:rsid w:val="009A7C5B"/>
    <w:rsid w:val="009B01EC"/>
    <w:rsid w:val="009B11B7"/>
    <w:rsid w:val="009B182F"/>
    <w:rsid w:val="009B1D04"/>
    <w:rsid w:val="009B7408"/>
    <w:rsid w:val="009C5860"/>
    <w:rsid w:val="009D0B5A"/>
    <w:rsid w:val="009D47D7"/>
    <w:rsid w:val="009D7414"/>
    <w:rsid w:val="009D7FF5"/>
    <w:rsid w:val="009E0D85"/>
    <w:rsid w:val="009E1B88"/>
    <w:rsid w:val="009E32FA"/>
    <w:rsid w:val="009E3AF8"/>
    <w:rsid w:val="009E63CF"/>
    <w:rsid w:val="009E784C"/>
    <w:rsid w:val="009F13A1"/>
    <w:rsid w:val="009F3222"/>
    <w:rsid w:val="009F340D"/>
    <w:rsid w:val="009F4975"/>
    <w:rsid w:val="009F56CA"/>
    <w:rsid w:val="00A0241D"/>
    <w:rsid w:val="00A0244C"/>
    <w:rsid w:val="00A035D2"/>
    <w:rsid w:val="00A05ADB"/>
    <w:rsid w:val="00A10307"/>
    <w:rsid w:val="00A10E0F"/>
    <w:rsid w:val="00A121C6"/>
    <w:rsid w:val="00A16E69"/>
    <w:rsid w:val="00A17DC2"/>
    <w:rsid w:val="00A203C7"/>
    <w:rsid w:val="00A24795"/>
    <w:rsid w:val="00A2617C"/>
    <w:rsid w:val="00A266D6"/>
    <w:rsid w:val="00A2754C"/>
    <w:rsid w:val="00A306DE"/>
    <w:rsid w:val="00A32255"/>
    <w:rsid w:val="00A37BB6"/>
    <w:rsid w:val="00A41410"/>
    <w:rsid w:val="00A4285E"/>
    <w:rsid w:val="00A4419F"/>
    <w:rsid w:val="00A53199"/>
    <w:rsid w:val="00A541F4"/>
    <w:rsid w:val="00A54423"/>
    <w:rsid w:val="00A55D3C"/>
    <w:rsid w:val="00A612C9"/>
    <w:rsid w:val="00A62A27"/>
    <w:rsid w:val="00A63E08"/>
    <w:rsid w:val="00A65312"/>
    <w:rsid w:val="00A712A6"/>
    <w:rsid w:val="00A73376"/>
    <w:rsid w:val="00A80A43"/>
    <w:rsid w:val="00A81BB2"/>
    <w:rsid w:val="00A84F96"/>
    <w:rsid w:val="00A86752"/>
    <w:rsid w:val="00A915D6"/>
    <w:rsid w:val="00A91927"/>
    <w:rsid w:val="00A92B93"/>
    <w:rsid w:val="00A96D05"/>
    <w:rsid w:val="00A97390"/>
    <w:rsid w:val="00AA251B"/>
    <w:rsid w:val="00AA33A9"/>
    <w:rsid w:val="00AA41C9"/>
    <w:rsid w:val="00AA535A"/>
    <w:rsid w:val="00AB5AB6"/>
    <w:rsid w:val="00AC2B6C"/>
    <w:rsid w:val="00AC4161"/>
    <w:rsid w:val="00AC462C"/>
    <w:rsid w:val="00AC4B52"/>
    <w:rsid w:val="00AD3FF8"/>
    <w:rsid w:val="00AD4FA8"/>
    <w:rsid w:val="00AD5EA5"/>
    <w:rsid w:val="00AD62B0"/>
    <w:rsid w:val="00AD6EBF"/>
    <w:rsid w:val="00AD7F17"/>
    <w:rsid w:val="00AE0552"/>
    <w:rsid w:val="00AE4ED0"/>
    <w:rsid w:val="00AE6FE4"/>
    <w:rsid w:val="00AE7BCE"/>
    <w:rsid w:val="00AF0D39"/>
    <w:rsid w:val="00AF1ACB"/>
    <w:rsid w:val="00AF78B7"/>
    <w:rsid w:val="00AF7AD2"/>
    <w:rsid w:val="00B02442"/>
    <w:rsid w:val="00B030EE"/>
    <w:rsid w:val="00B03B1D"/>
    <w:rsid w:val="00B040DB"/>
    <w:rsid w:val="00B06B2A"/>
    <w:rsid w:val="00B202FA"/>
    <w:rsid w:val="00B228A1"/>
    <w:rsid w:val="00B22DB7"/>
    <w:rsid w:val="00B23B46"/>
    <w:rsid w:val="00B23D05"/>
    <w:rsid w:val="00B26082"/>
    <w:rsid w:val="00B27E9F"/>
    <w:rsid w:val="00B31340"/>
    <w:rsid w:val="00B32A5C"/>
    <w:rsid w:val="00B33D97"/>
    <w:rsid w:val="00B34194"/>
    <w:rsid w:val="00B36FA6"/>
    <w:rsid w:val="00B4216A"/>
    <w:rsid w:val="00B424B5"/>
    <w:rsid w:val="00B42803"/>
    <w:rsid w:val="00B44310"/>
    <w:rsid w:val="00B44E92"/>
    <w:rsid w:val="00B47FCC"/>
    <w:rsid w:val="00B51909"/>
    <w:rsid w:val="00B533B5"/>
    <w:rsid w:val="00B53D7A"/>
    <w:rsid w:val="00B60767"/>
    <w:rsid w:val="00B60B7E"/>
    <w:rsid w:val="00B60C7C"/>
    <w:rsid w:val="00B61F24"/>
    <w:rsid w:val="00B62906"/>
    <w:rsid w:val="00B74943"/>
    <w:rsid w:val="00B76344"/>
    <w:rsid w:val="00B76BA6"/>
    <w:rsid w:val="00B77569"/>
    <w:rsid w:val="00B80423"/>
    <w:rsid w:val="00B80516"/>
    <w:rsid w:val="00B81BE3"/>
    <w:rsid w:val="00B851AA"/>
    <w:rsid w:val="00B92E8F"/>
    <w:rsid w:val="00B9463C"/>
    <w:rsid w:val="00B95167"/>
    <w:rsid w:val="00B97ECB"/>
    <w:rsid w:val="00BA51AB"/>
    <w:rsid w:val="00BA73E3"/>
    <w:rsid w:val="00BB1A00"/>
    <w:rsid w:val="00BB23C5"/>
    <w:rsid w:val="00BB2A8B"/>
    <w:rsid w:val="00BC0D7F"/>
    <w:rsid w:val="00BC3D40"/>
    <w:rsid w:val="00BC6A26"/>
    <w:rsid w:val="00BD0FEE"/>
    <w:rsid w:val="00BD131E"/>
    <w:rsid w:val="00BD3183"/>
    <w:rsid w:val="00BD5FEC"/>
    <w:rsid w:val="00BE3202"/>
    <w:rsid w:val="00BE7C85"/>
    <w:rsid w:val="00BF0FEE"/>
    <w:rsid w:val="00BF35DB"/>
    <w:rsid w:val="00BF4383"/>
    <w:rsid w:val="00BF575C"/>
    <w:rsid w:val="00BF58C8"/>
    <w:rsid w:val="00C032EF"/>
    <w:rsid w:val="00C03881"/>
    <w:rsid w:val="00C03BF3"/>
    <w:rsid w:val="00C049FD"/>
    <w:rsid w:val="00C06327"/>
    <w:rsid w:val="00C070D7"/>
    <w:rsid w:val="00C0710E"/>
    <w:rsid w:val="00C1140A"/>
    <w:rsid w:val="00C13019"/>
    <w:rsid w:val="00C15387"/>
    <w:rsid w:val="00C1651D"/>
    <w:rsid w:val="00C168B9"/>
    <w:rsid w:val="00C16972"/>
    <w:rsid w:val="00C225B2"/>
    <w:rsid w:val="00C23E0C"/>
    <w:rsid w:val="00C24304"/>
    <w:rsid w:val="00C31643"/>
    <w:rsid w:val="00C3253C"/>
    <w:rsid w:val="00C34572"/>
    <w:rsid w:val="00C3494A"/>
    <w:rsid w:val="00C34BE5"/>
    <w:rsid w:val="00C3558D"/>
    <w:rsid w:val="00C36829"/>
    <w:rsid w:val="00C406CB"/>
    <w:rsid w:val="00C40EDF"/>
    <w:rsid w:val="00C41633"/>
    <w:rsid w:val="00C42068"/>
    <w:rsid w:val="00C42E1F"/>
    <w:rsid w:val="00C449CB"/>
    <w:rsid w:val="00C462D9"/>
    <w:rsid w:val="00C515FE"/>
    <w:rsid w:val="00C53CA0"/>
    <w:rsid w:val="00C61B73"/>
    <w:rsid w:val="00C63EFB"/>
    <w:rsid w:val="00C64E3D"/>
    <w:rsid w:val="00C65DB3"/>
    <w:rsid w:val="00C70922"/>
    <w:rsid w:val="00C7286C"/>
    <w:rsid w:val="00C73E10"/>
    <w:rsid w:val="00C758F0"/>
    <w:rsid w:val="00C775AC"/>
    <w:rsid w:val="00C805A3"/>
    <w:rsid w:val="00C82D43"/>
    <w:rsid w:val="00C82D61"/>
    <w:rsid w:val="00C834A6"/>
    <w:rsid w:val="00C8366D"/>
    <w:rsid w:val="00C96D1E"/>
    <w:rsid w:val="00C96D77"/>
    <w:rsid w:val="00CA150D"/>
    <w:rsid w:val="00CA4D44"/>
    <w:rsid w:val="00CA66CB"/>
    <w:rsid w:val="00CA6CDE"/>
    <w:rsid w:val="00CB00F4"/>
    <w:rsid w:val="00CB04DF"/>
    <w:rsid w:val="00CB102E"/>
    <w:rsid w:val="00CB5DB6"/>
    <w:rsid w:val="00CB6102"/>
    <w:rsid w:val="00CB7716"/>
    <w:rsid w:val="00CB7E70"/>
    <w:rsid w:val="00CC27D0"/>
    <w:rsid w:val="00CD0AC9"/>
    <w:rsid w:val="00CD71A9"/>
    <w:rsid w:val="00CD7A1A"/>
    <w:rsid w:val="00CE0694"/>
    <w:rsid w:val="00CE0FD4"/>
    <w:rsid w:val="00CE11B2"/>
    <w:rsid w:val="00CE5359"/>
    <w:rsid w:val="00CE6E2D"/>
    <w:rsid w:val="00CE795A"/>
    <w:rsid w:val="00CF260F"/>
    <w:rsid w:val="00CF67F1"/>
    <w:rsid w:val="00D02731"/>
    <w:rsid w:val="00D0627F"/>
    <w:rsid w:val="00D11D5E"/>
    <w:rsid w:val="00D121A8"/>
    <w:rsid w:val="00D13B9A"/>
    <w:rsid w:val="00D16E75"/>
    <w:rsid w:val="00D178CC"/>
    <w:rsid w:val="00D17D66"/>
    <w:rsid w:val="00D22154"/>
    <w:rsid w:val="00D23179"/>
    <w:rsid w:val="00D304A4"/>
    <w:rsid w:val="00D32C5F"/>
    <w:rsid w:val="00D42027"/>
    <w:rsid w:val="00D42226"/>
    <w:rsid w:val="00D440A6"/>
    <w:rsid w:val="00D45D03"/>
    <w:rsid w:val="00D47DC5"/>
    <w:rsid w:val="00D50609"/>
    <w:rsid w:val="00D550AC"/>
    <w:rsid w:val="00D56077"/>
    <w:rsid w:val="00D56ED3"/>
    <w:rsid w:val="00D66534"/>
    <w:rsid w:val="00D67C65"/>
    <w:rsid w:val="00D71A52"/>
    <w:rsid w:val="00D7336E"/>
    <w:rsid w:val="00D75401"/>
    <w:rsid w:val="00D81D2F"/>
    <w:rsid w:val="00D84B2B"/>
    <w:rsid w:val="00D85816"/>
    <w:rsid w:val="00D86D82"/>
    <w:rsid w:val="00D917E4"/>
    <w:rsid w:val="00D92764"/>
    <w:rsid w:val="00D971F3"/>
    <w:rsid w:val="00D977BD"/>
    <w:rsid w:val="00DA1BEE"/>
    <w:rsid w:val="00DA368F"/>
    <w:rsid w:val="00DA44B8"/>
    <w:rsid w:val="00DA561B"/>
    <w:rsid w:val="00DA736A"/>
    <w:rsid w:val="00DB33F0"/>
    <w:rsid w:val="00DC2F4C"/>
    <w:rsid w:val="00DC6977"/>
    <w:rsid w:val="00DD7A2B"/>
    <w:rsid w:val="00DE0217"/>
    <w:rsid w:val="00DE2F9F"/>
    <w:rsid w:val="00DE33C8"/>
    <w:rsid w:val="00DE5A31"/>
    <w:rsid w:val="00DE642D"/>
    <w:rsid w:val="00DE72C9"/>
    <w:rsid w:val="00DF2D8A"/>
    <w:rsid w:val="00DF4484"/>
    <w:rsid w:val="00DF5156"/>
    <w:rsid w:val="00DF7B67"/>
    <w:rsid w:val="00E00F77"/>
    <w:rsid w:val="00E04190"/>
    <w:rsid w:val="00E1477D"/>
    <w:rsid w:val="00E14FE6"/>
    <w:rsid w:val="00E2372C"/>
    <w:rsid w:val="00E2423E"/>
    <w:rsid w:val="00E27E12"/>
    <w:rsid w:val="00E308B1"/>
    <w:rsid w:val="00E379AD"/>
    <w:rsid w:val="00E407BC"/>
    <w:rsid w:val="00E434B3"/>
    <w:rsid w:val="00E446D6"/>
    <w:rsid w:val="00E44A42"/>
    <w:rsid w:val="00E4735F"/>
    <w:rsid w:val="00E47DB9"/>
    <w:rsid w:val="00E510F3"/>
    <w:rsid w:val="00E53093"/>
    <w:rsid w:val="00E54EE0"/>
    <w:rsid w:val="00E56010"/>
    <w:rsid w:val="00E56858"/>
    <w:rsid w:val="00E60CBB"/>
    <w:rsid w:val="00E6281E"/>
    <w:rsid w:val="00E62EB4"/>
    <w:rsid w:val="00E63625"/>
    <w:rsid w:val="00E65EDF"/>
    <w:rsid w:val="00E66324"/>
    <w:rsid w:val="00E7000F"/>
    <w:rsid w:val="00E82631"/>
    <w:rsid w:val="00E901D2"/>
    <w:rsid w:val="00E932F6"/>
    <w:rsid w:val="00E95F95"/>
    <w:rsid w:val="00EA088E"/>
    <w:rsid w:val="00EA415B"/>
    <w:rsid w:val="00EA4A51"/>
    <w:rsid w:val="00EA50B1"/>
    <w:rsid w:val="00EA6996"/>
    <w:rsid w:val="00EB3470"/>
    <w:rsid w:val="00EB5B75"/>
    <w:rsid w:val="00EB6CEC"/>
    <w:rsid w:val="00EC1709"/>
    <w:rsid w:val="00EC1E11"/>
    <w:rsid w:val="00EC3EF6"/>
    <w:rsid w:val="00ED110B"/>
    <w:rsid w:val="00ED368C"/>
    <w:rsid w:val="00ED6DB4"/>
    <w:rsid w:val="00EE0A01"/>
    <w:rsid w:val="00EE418B"/>
    <w:rsid w:val="00EE478E"/>
    <w:rsid w:val="00EF11EB"/>
    <w:rsid w:val="00EF3A3F"/>
    <w:rsid w:val="00EF5506"/>
    <w:rsid w:val="00F01C58"/>
    <w:rsid w:val="00F02E5C"/>
    <w:rsid w:val="00F10333"/>
    <w:rsid w:val="00F10AFF"/>
    <w:rsid w:val="00F12170"/>
    <w:rsid w:val="00F1530D"/>
    <w:rsid w:val="00F159D4"/>
    <w:rsid w:val="00F303DA"/>
    <w:rsid w:val="00F31F12"/>
    <w:rsid w:val="00F32DA4"/>
    <w:rsid w:val="00F33AA7"/>
    <w:rsid w:val="00F35C7F"/>
    <w:rsid w:val="00F4046E"/>
    <w:rsid w:val="00F43AFC"/>
    <w:rsid w:val="00F45CF4"/>
    <w:rsid w:val="00F504C6"/>
    <w:rsid w:val="00F53638"/>
    <w:rsid w:val="00F57AC4"/>
    <w:rsid w:val="00F61831"/>
    <w:rsid w:val="00F63103"/>
    <w:rsid w:val="00F64678"/>
    <w:rsid w:val="00F64817"/>
    <w:rsid w:val="00F64D92"/>
    <w:rsid w:val="00F66119"/>
    <w:rsid w:val="00F66126"/>
    <w:rsid w:val="00F66611"/>
    <w:rsid w:val="00F71FE2"/>
    <w:rsid w:val="00F73458"/>
    <w:rsid w:val="00F7363F"/>
    <w:rsid w:val="00F76C7D"/>
    <w:rsid w:val="00F8064C"/>
    <w:rsid w:val="00F8242D"/>
    <w:rsid w:val="00F84F06"/>
    <w:rsid w:val="00F86E92"/>
    <w:rsid w:val="00F8772D"/>
    <w:rsid w:val="00F900F0"/>
    <w:rsid w:val="00F906A3"/>
    <w:rsid w:val="00F9276B"/>
    <w:rsid w:val="00F97435"/>
    <w:rsid w:val="00FA1605"/>
    <w:rsid w:val="00FA6A83"/>
    <w:rsid w:val="00FB2C1E"/>
    <w:rsid w:val="00FB56E1"/>
    <w:rsid w:val="00FB5C26"/>
    <w:rsid w:val="00FB68D0"/>
    <w:rsid w:val="00FC0B15"/>
    <w:rsid w:val="00FC0F35"/>
    <w:rsid w:val="00FC3CF2"/>
    <w:rsid w:val="00FC69E9"/>
    <w:rsid w:val="00FD0018"/>
    <w:rsid w:val="00FD0F65"/>
    <w:rsid w:val="00FD17A4"/>
    <w:rsid w:val="00FD605E"/>
    <w:rsid w:val="00FD6206"/>
    <w:rsid w:val="00FE1FAF"/>
    <w:rsid w:val="00FE37B6"/>
    <w:rsid w:val="00FE4B99"/>
    <w:rsid w:val="00FE6448"/>
    <w:rsid w:val="00FF46CB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EEF16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16B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5"/>
    <w:qFormat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5"/>
    <w:rPr>
      <w:sz w:val="20"/>
    </w:rPr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pPr>
      <w:spacing w:before="0" w:after="0"/>
      <w:jc w:val="right"/>
    </w:pPr>
    <w:rPr>
      <w:color w:val="7F7F7F" w:themeColor="text1" w:themeTint="80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19"/>
    <w:semiHidden/>
    <w:unhideWhenUsed/>
    <w:pPr>
      <w:spacing w:after="0" w:line="240" w:lineRule="auto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19"/>
    <w:semiHidden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unhideWhenUsed/>
    <w:qFormat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308B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820E2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A2479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527E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931E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b.gy/s141d9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vetter@workforceessential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vetter\AppData\Roaming\Microsoft\Templates\Snapshot%20calenda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B41E9C2D45D49F4BEDBFB6236EE3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C31B-B89A-4A3B-B287-9452EA6391E0}"/>
      </w:docPartPr>
      <w:docPartBody>
        <w:p w:rsidR="006933E8" w:rsidRDefault="00B27464" w:rsidP="00B27464">
          <w:pPr>
            <w:pStyle w:val="FB41E9C2D45D49F4BEDBFB6236EE3CF0"/>
          </w:pPr>
          <w:r>
            <w:t>Monday</w:t>
          </w:r>
        </w:p>
      </w:docPartBody>
    </w:docPart>
    <w:docPart>
      <w:docPartPr>
        <w:name w:val="86215EFBB3E64E2EBA438E42D0A29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8CD03F-B370-4BCB-BD86-6810A19657E2}"/>
      </w:docPartPr>
      <w:docPartBody>
        <w:p w:rsidR="006933E8" w:rsidRDefault="00B27464" w:rsidP="00B27464">
          <w:pPr>
            <w:pStyle w:val="86215EFBB3E64E2EBA438E42D0A2946C"/>
          </w:pPr>
          <w:r>
            <w:t>Tuesday</w:t>
          </w:r>
        </w:p>
      </w:docPartBody>
    </w:docPart>
    <w:docPart>
      <w:docPartPr>
        <w:name w:val="F461E33FCC4A4E8483D78A24ACD031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C9CCC-6CE0-4D11-B35A-9770B3A9A810}"/>
      </w:docPartPr>
      <w:docPartBody>
        <w:p w:rsidR="006933E8" w:rsidRDefault="00B27464" w:rsidP="00B27464">
          <w:pPr>
            <w:pStyle w:val="F461E33FCC4A4E8483D78A24ACD03124"/>
          </w:pPr>
          <w:r>
            <w:t>Wednesday</w:t>
          </w:r>
        </w:p>
      </w:docPartBody>
    </w:docPart>
    <w:docPart>
      <w:docPartPr>
        <w:name w:val="6F1F195CA0D3441A970FEFE02725B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0A19D2-690E-42FD-854C-785F867F0BCF}"/>
      </w:docPartPr>
      <w:docPartBody>
        <w:p w:rsidR="006933E8" w:rsidRDefault="00B27464" w:rsidP="00B27464">
          <w:pPr>
            <w:pStyle w:val="6F1F195CA0D3441A970FEFE02725BA12"/>
          </w:pPr>
          <w:r>
            <w:t>Thursday</w:t>
          </w:r>
        </w:p>
      </w:docPartBody>
    </w:docPart>
    <w:docPart>
      <w:docPartPr>
        <w:name w:val="1A948578E9A04FACBAC182B903C145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953FD-D218-48E5-81DD-6DC895407127}"/>
      </w:docPartPr>
      <w:docPartBody>
        <w:p w:rsidR="006933E8" w:rsidRDefault="00B27464" w:rsidP="00B27464">
          <w:pPr>
            <w:pStyle w:val="1A948578E9A04FACBAC182B903C145D2"/>
          </w:pPr>
          <w:r>
            <w:t>Friday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Mincho">
    <w:altName w:val="MS Gothic"/>
    <w:charset w:val="80"/>
    <w:family w:val="roman"/>
    <w:pitch w:val="variable"/>
    <w:sig w:usb0="00000000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rbel Light"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464"/>
    <w:rsid w:val="00026768"/>
    <w:rsid w:val="000354C8"/>
    <w:rsid w:val="00036011"/>
    <w:rsid w:val="000B6E99"/>
    <w:rsid w:val="000D0D4D"/>
    <w:rsid w:val="000D45D1"/>
    <w:rsid w:val="000F05E6"/>
    <w:rsid w:val="00113196"/>
    <w:rsid w:val="001160E3"/>
    <w:rsid w:val="00157EDC"/>
    <w:rsid w:val="001711E3"/>
    <w:rsid w:val="00174B38"/>
    <w:rsid w:val="00192AC7"/>
    <w:rsid w:val="001B1BC3"/>
    <w:rsid w:val="001D6EC9"/>
    <w:rsid w:val="001F2AB4"/>
    <w:rsid w:val="001F794B"/>
    <w:rsid w:val="001F7CCD"/>
    <w:rsid w:val="00237EC2"/>
    <w:rsid w:val="00255AA4"/>
    <w:rsid w:val="002632DE"/>
    <w:rsid w:val="00264A3E"/>
    <w:rsid w:val="002673E6"/>
    <w:rsid w:val="00284BBC"/>
    <w:rsid w:val="002E014A"/>
    <w:rsid w:val="002F15EE"/>
    <w:rsid w:val="00310E19"/>
    <w:rsid w:val="003330BE"/>
    <w:rsid w:val="003506CA"/>
    <w:rsid w:val="003A63E5"/>
    <w:rsid w:val="003B5B8E"/>
    <w:rsid w:val="003D76C5"/>
    <w:rsid w:val="00414BC5"/>
    <w:rsid w:val="00427605"/>
    <w:rsid w:val="004F3ACF"/>
    <w:rsid w:val="00563D82"/>
    <w:rsid w:val="005E4CAC"/>
    <w:rsid w:val="00680C5E"/>
    <w:rsid w:val="00685654"/>
    <w:rsid w:val="006933E8"/>
    <w:rsid w:val="006A6AEF"/>
    <w:rsid w:val="006B1C00"/>
    <w:rsid w:val="006D1C67"/>
    <w:rsid w:val="006D689B"/>
    <w:rsid w:val="00722787"/>
    <w:rsid w:val="00755FA1"/>
    <w:rsid w:val="0076665B"/>
    <w:rsid w:val="00767228"/>
    <w:rsid w:val="007F6A51"/>
    <w:rsid w:val="00817B5B"/>
    <w:rsid w:val="008521F4"/>
    <w:rsid w:val="008951A5"/>
    <w:rsid w:val="008D30FF"/>
    <w:rsid w:val="00906A31"/>
    <w:rsid w:val="00922B02"/>
    <w:rsid w:val="00942628"/>
    <w:rsid w:val="009A7C51"/>
    <w:rsid w:val="009F2B7B"/>
    <w:rsid w:val="00A62AFA"/>
    <w:rsid w:val="00A841DC"/>
    <w:rsid w:val="00AA2014"/>
    <w:rsid w:val="00AC2941"/>
    <w:rsid w:val="00AD7AFF"/>
    <w:rsid w:val="00B27464"/>
    <w:rsid w:val="00B415A3"/>
    <w:rsid w:val="00B57F93"/>
    <w:rsid w:val="00B97235"/>
    <w:rsid w:val="00BA7880"/>
    <w:rsid w:val="00BB5AE5"/>
    <w:rsid w:val="00BB7DE1"/>
    <w:rsid w:val="00BC2693"/>
    <w:rsid w:val="00BF7A45"/>
    <w:rsid w:val="00C27337"/>
    <w:rsid w:val="00C5125C"/>
    <w:rsid w:val="00CA70C3"/>
    <w:rsid w:val="00CC0EF8"/>
    <w:rsid w:val="00CC22E0"/>
    <w:rsid w:val="00D01118"/>
    <w:rsid w:val="00D01965"/>
    <w:rsid w:val="00D302E3"/>
    <w:rsid w:val="00D51B91"/>
    <w:rsid w:val="00DC1CB0"/>
    <w:rsid w:val="00DD187F"/>
    <w:rsid w:val="00DF46CB"/>
    <w:rsid w:val="00E04A7B"/>
    <w:rsid w:val="00E43CB7"/>
    <w:rsid w:val="00E9674D"/>
    <w:rsid w:val="00EC2A46"/>
    <w:rsid w:val="00ED347A"/>
    <w:rsid w:val="00EE5B06"/>
    <w:rsid w:val="00F0481F"/>
    <w:rsid w:val="00F251F7"/>
    <w:rsid w:val="00F3101F"/>
    <w:rsid w:val="00F46E48"/>
    <w:rsid w:val="00F56A7A"/>
    <w:rsid w:val="00F61159"/>
    <w:rsid w:val="00FE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3A45C879354C3687406A39FEA126D7">
    <w:name w:val="EE3A45C879354C3687406A39FEA126D7"/>
  </w:style>
  <w:style w:type="paragraph" w:customStyle="1" w:styleId="C7DB174FDCC54C3D98D1BE6983503CA9">
    <w:name w:val="C7DB174FDCC54C3D98D1BE6983503CA9"/>
  </w:style>
  <w:style w:type="paragraph" w:customStyle="1" w:styleId="16AC1213C05C4B1B8A49BC45C5BDE18B">
    <w:name w:val="16AC1213C05C4B1B8A49BC45C5BDE18B"/>
  </w:style>
  <w:style w:type="paragraph" w:customStyle="1" w:styleId="5D386C84C6594905944FF3E9828C7153">
    <w:name w:val="5D386C84C6594905944FF3E9828C7153"/>
  </w:style>
  <w:style w:type="paragraph" w:customStyle="1" w:styleId="E9CCB8123E4B45BE8BD61817383EE439">
    <w:name w:val="E9CCB8123E4B45BE8BD61817383EE439"/>
  </w:style>
  <w:style w:type="paragraph" w:customStyle="1" w:styleId="9194288F9C354E4784D99101CF4EEFD6">
    <w:name w:val="9194288F9C354E4784D99101CF4EEFD6"/>
  </w:style>
  <w:style w:type="paragraph" w:customStyle="1" w:styleId="F314C14264A64C128793C91C9D460050">
    <w:name w:val="F314C14264A64C128793C91C9D460050"/>
  </w:style>
  <w:style w:type="paragraph" w:customStyle="1" w:styleId="89D510CA1D624F818F7049871A03B33B">
    <w:name w:val="89D510CA1D624F818F7049871A03B33B"/>
  </w:style>
  <w:style w:type="paragraph" w:customStyle="1" w:styleId="274BCDAAF33640F2B72587783F9C322F">
    <w:name w:val="274BCDAAF33640F2B72587783F9C322F"/>
  </w:style>
  <w:style w:type="paragraph" w:customStyle="1" w:styleId="56AE1E8BB9A64A1CBDD47F64FB2343E4">
    <w:name w:val="56AE1E8BB9A64A1CBDD47F64FB2343E4"/>
  </w:style>
  <w:style w:type="paragraph" w:customStyle="1" w:styleId="38CCB249B6364503973E3C5A88430F6F">
    <w:name w:val="38CCB249B6364503973E3C5A88430F6F"/>
  </w:style>
  <w:style w:type="paragraph" w:customStyle="1" w:styleId="432916AE74394256902DEC7A0CB72554">
    <w:name w:val="432916AE74394256902DEC7A0CB72554"/>
    <w:rsid w:val="00B27464"/>
  </w:style>
  <w:style w:type="paragraph" w:customStyle="1" w:styleId="0E7C225279C94A018BC06E1932D378EA">
    <w:name w:val="0E7C225279C94A018BC06E1932D378EA"/>
    <w:rsid w:val="00B27464"/>
  </w:style>
  <w:style w:type="paragraph" w:customStyle="1" w:styleId="1E4BBCCC03B64C02926CB01F467777A5">
    <w:name w:val="1E4BBCCC03B64C02926CB01F467777A5"/>
    <w:rsid w:val="00B27464"/>
  </w:style>
  <w:style w:type="paragraph" w:customStyle="1" w:styleId="307F715B2BFE4754959D6623292FF042">
    <w:name w:val="307F715B2BFE4754959D6623292FF042"/>
    <w:rsid w:val="00B27464"/>
  </w:style>
  <w:style w:type="paragraph" w:customStyle="1" w:styleId="A1DFF3E129D944BABDD2B1FC05AB256F">
    <w:name w:val="A1DFF3E129D944BABDD2B1FC05AB256F"/>
    <w:rsid w:val="00B27464"/>
  </w:style>
  <w:style w:type="paragraph" w:customStyle="1" w:styleId="7E18FB80FD834B349DACF9274CA9F898">
    <w:name w:val="7E18FB80FD834B349DACF9274CA9F898"/>
    <w:rsid w:val="00B27464"/>
  </w:style>
  <w:style w:type="paragraph" w:customStyle="1" w:styleId="436627B08C0C4232B5B7F4867F6FAC9A">
    <w:name w:val="436627B08C0C4232B5B7F4867F6FAC9A"/>
    <w:rsid w:val="00B27464"/>
  </w:style>
  <w:style w:type="paragraph" w:customStyle="1" w:styleId="B38776AA5A844C91890B587CBB6B06E9">
    <w:name w:val="B38776AA5A844C91890B587CBB6B06E9"/>
    <w:rsid w:val="00B27464"/>
  </w:style>
  <w:style w:type="paragraph" w:customStyle="1" w:styleId="52FFB8E7D727488EA34607F553CEAFE1">
    <w:name w:val="52FFB8E7D727488EA34607F553CEAFE1"/>
    <w:rsid w:val="00B27464"/>
  </w:style>
  <w:style w:type="paragraph" w:customStyle="1" w:styleId="868168E73B93482D99D1086D94983AF9">
    <w:name w:val="868168E73B93482D99D1086D94983AF9"/>
    <w:rsid w:val="00B27464"/>
  </w:style>
  <w:style w:type="paragraph" w:customStyle="1" w:styleId="AC5E9841F6B147A99310D6363340C6B4">
    <w:name w:val="AC5E9841F6B147A99310D6363340C6B4"/>
    <w:rsid w:val="00B27464"/>
  </w:style>
  <w:style w:type="paragraph" w:customStyle="1" w:styleId="BEE15EDD672E40FCB028D2D058C2FDE5">
    <w:name w:val="BEE15EDD672E40FCB028D2D058C2FDE5"/>
    <w:rsid w:val="00B27464"/>
  </w:style>
  <w:style w:type="paragraph" w:customStyle="1" w:styleId="17C614EDFF114633BDB79A9C18C1DCCC">
    <w:name w:val="17C614EDFF114633BDB79A9C18C1DCCC"/>
    <w:rsid w:val="00B27464"/>
  </w:style>
  <w:style w:type="paragraph" w:customStyle="1" w:styleId="2198EC40262B437DA5CB6CC1A8DC0116">
    <w:name w:val="2198EC40262B437DA5CB6CC1A8DC0116"/>
    <w:rsid w:val="00B27464"/>
  </w:style>
  <w:style w:type="paragraph" w:customStyle="1" w:styleId="8BB2AA150ED946B3993612AD6CA18830">
    <w:name w:val="8BB2AA150ED946B3993612AD6CA18830"/>
    <w:rsid w:val="00B27464"/>
  </w:style>
  <w:style w:type="paragraph" w:customStyle="1" w:styleId="51F33B424BD94A9AA45D116BED43631E">
    <w:name w:val="51F33B424BD94A9AA45D116BED43631E"/>
    <w:rsid w:val="00B27464"/>
  </w:style>
  <w:style w:type="paragraph" w:customStyle="1" w:styleId="35B7D02D5A3E4C1E87C616FB19098C07">
    <w:name w:val="35B7D02D5A3E4C1E87C616FB19098C07"/>
    <w:rsid w:val="00B27464"/>
  </w:style>
  <w:style w:type="paragraph" w:customStyle="1" w:styleId="FB41E9C2D45D49F4BEDBFB6236EE3CF0">
    <w:name w:val="FB41E9C2D45D49F4BEDBFB6236EE3CF0"/>
    <w:rsid w:val="00B27464"/>
  </w:style>
  <w:style w:type="paragraph" w:customStyle="1" w:styleId="86215EFBB3E64E2EBA438E42D0A2946C">
    <w:name w:val="86215EFBB3E64E2EBA438E42D0A2946C"/>
    <w:rsid w:val="00B27464"/>
  </w:style>
  <w:style w:type="paragraph" w:customStyle="1" w:styleId="F461E33FCC4A4E8483D78A24ACD03124">
    <w:name w:val="F461E33FCC4A4E8483D78A24ACD03124"/>
    <w:rsid w:val="00B27464"/>
  </w:style>
  <w:style w:type="paragraph" w:customStyle="1" w:styleId="6F1F195CA0D3441A970FEFE02725BA12">
    <w:name w:val="6F1F195CA0D3441A970FEFE02725BA12"/>
    <w:rsid w:val="00B27464"/>
  </w:style>
  <w:style w:type="paragraph" w:customStyle="1" w:styleId="1A948578E9A04FACBAC182B903C145D2">
    <w:name w:val="1A948578E9A04FACBAC182B903C145D2"/>
    <w:rsid w:val="00B27464"/>
  </w:style>
  <w:style w:type="paragraph" w:customStyle="1" w:styleId="B66057FE88394392926FB9929A30ABC9">
    <w:name w:val="B66057FE88394392926FB9929A30ABC9"/>
    <w:rsid w:val="001F794B"/>
  </w:style>
  <w:style w:type="paragraph" w:customStyle="1" w:styleId="0F365813EB20499BB6B624E44A69FB02">
    <w:name w:val="0F365813EB20499BB6B624E44A69FB02"/>
    <w:rsid w:val="001F794B"/>
  </w:style>
  <w:style w:type="paragraph" w:customStyle="1" w:styleId="371763317ECB40BBA2401AEDF3859C76">
    <w:name w:val="371763317ECB40BBA2401AEDF3859C76"/>
    <w:rsid w:val="001F794B"/>
  </w:style>
  <w:style w:type="paragraph" w:customStyle="1" w:styleId="E542636319BE45CFBDCF66355FD97B79">
    <w:name w:val="E542636319BE45CFBDCF66355FD97B79"/>
    <w:rsid w:val="001F794B"/>
  </w:style>
  <w:style w:type="paragraph" w:customStyle="1" w:styleId="118A94EE1BB245EB9CC689786A647393">
    <w:name w:val="118A94EE1BB245EB9CC689786A647393"/>
    <w:rsid w:val="001F794B"/>
  </w:style>
  <w:style w:type="paragraph" w:customStyle="1" w:styleId="139CCFA34127437E9C4347553ED9F466">
    <w:name w:val="139CCFA34127437E9C4347553ED9F466"/>
    <w:rsid w:val="001F794B"/>
  </w:style>
  <w:style w:type="paragraph" w:customStyle="1" w:styleId="73B8AD9F24864047BD0A885E9D5E974C">
    <w:name w:val="73B8AD9F24864047BD0A885E9D5E974C"/>
    <w:rsid w:val="001F794B"/>
  </w:style>
  <w:style w:type="paragraph" w:customStyle="1" w:styleId="C1FCD0155A0C47BDABC8274E1F9902C3">
    <w:name w:val="C1FCD0155A0C47BDABC8274E1F9902C3"/>
    <w:rsid w:val="001F794B"/>
  </w:style>
  <w:style w:type="paragraph" w:customStyle="1" w:styleId="A81BCE76A1B94E8D95BD55C581BE4B1F">
    <w:name w:val="A81BCE76A1B94E8D95BD55C581BE4B1F"/>
    <w:rsid w:val="001F794B"/>
  </w:style>
  <w:style w:type="paragraph" w:customStyle="1" w:styleId="EC9C5EED9172465EB6FEF2AE320B96AA">
    <w:name w:val="EC9C5EED9172465EB6FEF2AE320B96AA"/>
    <w:rsid w:val="001F794B"/>
  </w:style>
  <w:style w:type="paragraph" w:customStyle="1" w:styleId="5CCB8B8F07E242A29CC6AF0986132DCF">
    <w:name w:val="5CCB8B8F07E242A29CC6AF0986132DCF"/>
    <w:rsid w:val="001F794B"/>
  </w:style>
  <w:style w:type="paragraph" w:customStyle="1" w:styleId="AA8824B6FD344BC9842FE85FE64B9661">
    <w:name w:val="AA8824B6FD344BC9842FE85FE64B9661"/>
    <w:rsid w:val="001F794B"/>
  </w:style>
  <w:style w:type="paragraph" w:customStyle="1" w:styleId="601DAF54121348DB8C2FD172693AFFB3">
    <w:name w:val="601DAF54121348DB8C2FD172693AFFB3"/>
    <w:rsid w:val="001F794B"/>
  </w:style>
  <w:style w:type="paragraph" w:customStyle="1" w:styleId="67B12DBB2CED40A4B09B27F2399AAA67">
    <w:name w:val="67B12DBB2CED40A4B09B27F2399AAA67"/>
    <w:rsid w:val="001F794B"/>
  </w:style>
  <w:style w:type="paragraph" w:customStyle="1" w:styleId="1528278C73FB43D68A8D785BF57F1679">
    <w:name w:val="1528278C73FB43D68A8D785BF57F1679"/>
    <w:rsid w:val="001F79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6e0ed944f324437a1628d920c25a1c7c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edbd56de57fb331bd1e5e8af7e1d85f1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7853F-3334-40FF-8412-C6B7F375B26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79B3C89-5E39-4865-BF15-1C161E8F24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604AB9-F390-4253-BCE8-685183EB45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328543-ED23-4AB6-818E-E1F7CA4D7B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Snapshot calendar</Template>
  <TotalTime>0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2026-03-27T16:33:00Z</dcterms:created>
  <dcterms:modified xsi:type="dcterms:W3CDTF">2026-04-30T19:22:00Z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