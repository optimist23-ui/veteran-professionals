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shd w:val="clear" w:color="auto" w:fill="0070C0"/>
        <w:tblLook w:val="04A0" w:firstRow="1" w:lastRow="0" w:firstColumn="1" w:lastColumn="0" w:noHBand="0" w:noVBand="1"/>
        <w:tblCaption w:val="Layout table"/>
      </w:tblPr>
      <w:tblGrid>
        <w:gridCol w:w="5395"/>
        <w:gridCol w:w="5395"/>
      </w:tblGrid>
      <w:tr w:rsidR="00194E0A" w:rsidTr="00F8772D">
        <w:trPr>
          <w:trHeight w:val="1340"/>
        </w:trPr>
        <w:tc>
          <w:tcPr>
            <w:tcW w:w="5395" w:type="dxa"/>
            <w:shd w:val="clear" w:color="auto" w:fill="0BBEFF" w:themeFill="accent3" w:themeFillShade="BF"/>
          </w:tcPr>
          <w:p w:rsidR="002D28E0" w:rsidRPr="007E62E5" w:rsidRDefault="002D28E0" w:rsidP="009931E1">
            <w:pPr>
              <w:rPr>
                <w:rFonts w:asciiTheme="majorHAnsi" w:hAnsiTheme="majorHAnsi"/>
                <w:sz w:val="50"/>
                <w:szCs w:val="50"/>
              </w:rPr>
            </w:pPr>
            <w:r w:rsidRPr="007E62E5">
              <w:rPr>
                <w:rFonts w:asciiTheme="majorHAnsi" w:hAnsiTheme="majorHAnsi"/>
                <w:sz w:val="50"/>
                <w:szCs w:val="50"/>
              </w:rPr>
              <w:t>Workshop Calendar</w:t>
            </w:r>
          </w:p>
          <w:p w:rsidR="00D81D2F" w:rsidRPr="009931E1" w:rsidRDefault="00DF5423" w:rsidP="00FE1CD4">
            <w:pPr>
              <w:jc w:val="center"/>
              <w:rPr>
                <w:rFonts w:ascii="Corbel Light" w:hAnsi="Corbel Light"/>
                <w:b/>
                <w:sz w:val="46"/>
                <w:szCs w:val="46"/>
              </w:rPr>
            </w:pPr>
            <w:r>
              <w:rPr>
                <w:rFonts w:asciiTheme="majorHAnsi" w:hAnsiTheme="majorHAnsi"/>
                <w:sz w:val="48"/>
                <w:szCs w:val="46"/>
              </w:rPr>
              <w:t>August</w:t>
            </w:r>
            <w:r w:rsidR="009931E1" w:rsidRPr="00831DE1">
              <w:rPr>
                <w:rFonts w:asciiTheme="majorHAnsi" w:hAnsiTheme="majorHAnsi"/>
                <w:sz w:val="48"/>
                <w:szCs w:val="46"/>
              </w:rPr>
              <w:t xml:space="preserve"> 2026</w:t>
            </w:r>
          </w:p>
        </w:tc>
        <w:tc>
          <w:tcPr>
            <w:tcW w:w="5395" w:type="dxa"/>
            <w:shd w:val="clear" w:color="auto" w:fill="0BBEFF" w:themeFill="accent3" w:themeFillShade="BF"/>
          </w:tcPr>
          <w:p w:rsidR="007E62E5" w:rsidRDefault="009931E1" w:rsidP="00AD3FF8">
            <w:pPr>
              <w:rPr>
                <w:rFonts w:asciiTheme="majorHAnsi" w:hAnsiTheme="majorHAnsi"/>
                <w:sz w:val="42"/>
                <w:szCs w:val="42"/>
              </w:rPr>
            </w:pPr>
            <w:r>
              <w:rPr>
                <w:b/>
                <w:noProof/>
              </w:rPr>
              <w:drawing>
                <wp:inline distT="0" distB="0" distL="0" distR="0" wp14:anchorId="0861624E" wp14:editId="1B050741">
                  <wp:extent cx="1422400" cy="2913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70" cy="29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62E5" w:rsidRPr="009931E1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1547495</wp:posOffset>
                      </wp:positionH>
                      <wp:positionV relativeFrom="paragraph">
                        <wp:posOffset>299720</wp:posOffset>
                      </wp:positionV>
                      <wp:extent cx="847725" cy="31432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0217" w:rsidRPr="00B22DB7" w:rsidRDefault="00DE0217">
                                  <w:pPr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B22DB7"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  <w:t>Scan Here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21.85pt;margin-top:23.6pt;width:66.75pt;height:2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" fillcolor="white [3212]" strokecolor="black [3213]">
                      <v:textbox>
                        <w:txbxContent>
                          <w:p w:rsidR="00DE0217" w:rsidRPr="00B22DB7" w:rsidRDefault="00DE0217">
                            <w:pPr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 w:rsidRPr="00B22DB7">
                              <w:rPr>
                                <w:b/>
                                <w:sz w:val="23"/>
                                <w:szCs w:val="23"/>
                              </w:rPr>
                              <w:t>Scan Here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E62E5" w:rsidRPr="009931E1">
              <w:rPr>
                <w:noProof/>
                <w:sz w:val="44"/>
                <w:szCs w:val="42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6316345</wp:posOffset>
                  </wp:positionH>
                  <wp:positionV relativeFrom="paragraph">
                    <wp:posOffset>0</wp:posOffset>
                  </wp:positionV>
                  <wp:extent cx="768096" cy="768096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une 2021 WIOA Workshop QR Code 150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768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0B5A" w:rsidRPr="009931E1">
              <w:rPr>
                <w:noProof/>
                <w:sz w:val="44"/>
                <w:szCs w:val="4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1722121</wp:posOffset>
                      </wp:positionH>
                      <wp:positionV relativeFrom="paragraph">
                        <wp:posOffset>31750</wp:posOffset>
                      </wp:positionV>
                      <wp:extent cx="723900" cy="238125"/>
                      <wp:effectExtent l="0" t="0" r="19050" b="28575"/>
                      <wp:wrapNone/>
                      <wp:docPr id="5" name="Ben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238125"/>
                              </a:xfrm>
                              <a:prstGeom prst="ben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6283B" id="Bent Arrow 5" o:spid="_x0000_s1026" style="position:absolute;margin-left:135.6pt;margin-top:2.5pt;width:57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" path="m,238125l,133945c,76408,46643,29765,104180,29765r560189,1l664369,r59531,59531l664369,119063r,-29766l104180,89297v-24658,,-44648,19990,-44648,44648c59532,168672,59531,203398,59531,238125l,238125xe" fillcolor="white [3212]" strokecolor="gray [1629]" strokeweight="2pt">
                      <v:path arrowok="t" o:connecttype="custom" o:connectlocs="0,238125;0,133945;104180,29765;664369,29766;664369,0;723900,59531;664369,119063;664369,89297;104180,89297;59532,133945;59531,238125;0,238125" o:connectangles="0,0,0,0,0,0,0,0,0,0,0,0"/>
                    </v:shape>
                  </w:pict>
                </mc:Fallback>
              </mc:AlternateContent>
            </w:r>
            <w:r w:rsidR="007E62E5" w:rsidRPr="007E62E5">
              <w:rPr>
                <w:rFonts w:asciiTheme="majorHAnsi" w:hAnsiTheme="majorHAnsi"/>
                <w:sz w:val="42"/>
                <w:szCs w:val="42"/>
              </w:rPr>
              <w:t xml:space="preserve"> </w:t>
            </w:r>
          </w:p>
          <w:p w:rsidR="007E62E5" w:rsidRDefault="007E62E5" w:rsidP="007E62E5">
            <w:pPr>
              <w:rPr>
                <w:rFonts w:asciiTheme="majorHAnsi" w:hAnsiTheme="majorHAnsi"/>
                <w:sz w:val="42"/>
                <w:szCs w:val="42"/>
              </w:rPr>
            </w:pPr>
          </w:p>
          <w:p w:rsidR="007E62E5" w:rsidRDefault="007E62E5" w:rsidP="007E62E5">
            <w:pPr>
              <w:rPr>
                <w:sz w:val="24"/>
              </w:rPr>
            </w:pPr>
          </w:p>
          <w:p w:rsidR="00AD3FF8" w:rsidRPr="009B7408" w:rsidRDefault="00B22DB7" w:rsidP="007E62E5">
            <w:pPr>
              <w:jc w:val="right"/>
              <w:rPr>
                <w:sz w:val="24"/>
              </w:rPr>
            </w:pPr>
            <w:r>
              <w:rPr>
                <w:sz w:val="24"/>
              </w:rPr>
              <w:t>O</w:t>
            </w:r>
            <w:r w:rsidR="00A0241D">
              <w:rPr>
                <w:sz w:val="24"/>
              </w:rPr>
              <w:t>r Enter</w:t>
            </w:r>
            <w:r w:rsidR="007E62E5">
              <w:rPr>
                <w:sz w:val="24"/>
              </w:rPr>
              <w:t xml:space="preserve"> URL: </w:t>
            </w:r>
            <w:hyperlink r:id="rId13" w:history="1">
              <w:r w:rsidR="00552E6F" w:rsidRPr="00552E6F">
                <w:rPr>
                  <w:rStyle w:val="Hyperlink"/>
                  <w:rFonts w:ascii="Arial" w:hAnsi="Arial" w:cs="Arial"/>
                  <w:color w:val="FFFFFF" w:themeColor="background1"/>
                  <w:sz w:val="24"/>
                  <w:u w:val="none"/>
                </w:rPr>
                <w:t>https://rb.gy/s141d9</w:t>
              </w:r>
            </w:hyperlink>
          </w:p>
        </w:tc>
      </w:tr>
      <w:tr w:rsidR="00194E0A" w:rsidTr="003555A8">
        <w:tblPrEx>
          <w:shd w:val="clear" w:color="auto" w:fill="auto"/>
        </w:tblPrEx>
        <w:trPr>
          <w:trHeight w:val="665"/>
        </w:trPr>
        <w:tc>
          <w:tcPr>
            <w:tcW w:w="5395" w:type="dxa"/>
            <w:shd w:val="clear" w:color="auto" w:fill="D9D9D9" w:themeFill="background1" w:themeFillShade="D9"/>
          </w:tcPr>
          <w:p w:rsidR="00287778" w:rsidRPr="00287778" w:rsidRDefault="00287778" w:rsidP="00287778">
            <w:pPr>
              <w:spacing w:before="120" w:after="120"/>
              <w:contextualSpacing/>
              <w:jc w:val="center"/>
              <w:rPr>
                <w:b/>
                <w:sz w:val="32"/>
              </w:rPr>
            </w:pPr>
            <w:r w:rsidRPr="00287778">
              <w:rPr>
                <w:b/>
                <w:sz w:val="32"/>
              </w:rPr>
              <w:t>How to Register</w:t>
            </w:r>
            <w:r>
              <w:rPr>
                <w:b/>
                <w:sz w:val="32"/>
              </w:rPr>
              <w:t xml:space="preserve">: </w:t>
            </w:r>
            <w:r w:rsidRPr="00287778">
              <w:rPr>
                <w:b/>
                <w:i/>
                <w:sz w:val="24"/>
              </w:rPr>
              <w:t xml:space="preserve">Choose one of </w:t>
            </w:r>
            <w:r w:rsidR="00FF78AB">
              <w:rPr>
                <w:b/>
                <w:i/>
                <w:sz w:val="24"/>
              </w:rPr>
              <w:t>three</w:t>
            </w:r>
            <w:r w:rsidRPr="00287778">
              <w:rPr>
                <w:b/>
                <w:i/>
                <w:sz w:val="24"/>
              </w:rPr>
              <w:t xml:space="preserve"> ways</w:t>
            </w:r>
          </w:p>
          <w:p w:rsidR="00AC2B6C" w:rsidRPr="00287778" w:rsidRDefault="00AC2B6C" w:rsidP="00E47DB9">
            <w:pPr>
              <w:rPr>
                <w:b/>
                <w:sz w:val="22"/>
                <w:szCs w:val="22"/>
              </w:rPr>
            </w:pPr>
          </w:p>
        </w:tc>
        <w:tc>
          <w:tcPr>
            <w:tcW w:w="5395" w:type="dxa"/>
            <w:shd w:val="clear" w:color="auto" w:fill="D9D9D9" w:themeFill="background1" w:themeFillShade="D9"/>
          </w:tcPr>
          <w:p w:rsidR="00AC2B6C" w:rsidRPr="007141D0" w:rsidRDefault="009D0B5A" w:rsidP="00287778">
            <w:pPr>
              <w:spacing w:before="120" w:after="120"/>
              <w:contextualSpacing/>
              <w:jc w:val="center"/>
              <w:rPr>
                <w:b/>
                <w:sz w:val="28"/>
              </w:rPr>
            </w:pPr>
            <w:r w:rsidRPr="009D0B5A">
              <w:rPr>
                <w:sz w:val="28"/>
              </w:rPr>
              <w:t>I</w:t>
            </w:r>
            <w:r>
              <w:rPr>
                <w:sz w:val="28"/>
              </w:rPr>
              <w:t xml:space="preserve">nclude name, </w:t>
            </w:r>
            <w:r w:rsidRPr="009D0B5A">
              <w:rPr>
                <w:sz w:val="28"/>
              </w:rPr>
              <w:t>ph</w:t>
            </w:r>
            <w:r>
              <w:rPr>
                <w:sz w:val="28"/>
              </w:rPr>
              <w:t xml:space="preserve">one, email, </w:t>
            </w:r>
            <w:r w:rsidRPr="009D0B5A">
              <w:rPr>
                <w:sz w:val="28"/>
              </w:rPr>
              <w:t>date of birth</w:t>
            </w:r>
          </w:p>
        </w:tc>
      </w:tr>
      <w:tr w:rsidR="00853CD7" w:rsidTr="009028EA">
        <w:tblPrEx>
          <w:shd w:val="clear" w:color="auto" w:fill="auto"/>
        </w:tblPrEx>
        <w:tc>
          <w:tcPr>
            <w:tcW w:w="10790" w:type="dxa"/>
            <w:gridSpan w:val="2"/>
            <w:tcBorders>
              <w:bottom w:val="single" w:sz="6" w:space="0" w:color="BFBFBF" w:themeColor="background1" w:themeShade="BF"/>
            </w:tcBorders>
            <w:shd w:val="clear" w:color="auto" w:fill="7F7F7F" w:themeFill="text1" w:themeFillTint="80"/>
          </w:tcPr>
          <w:tbl>
            <w:tblPr>
              <w:tblStyle w:val="TableGrid"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shd w:val="clear" w:color="auto" w:fill="7F7F7F" w:themeFill="text1" w:themeFillTint="80"/>
              <w:tblLook w:val="04A0" w:firstRow="1" w:lastRow="0" w:firstColumn="1" w:lastColumn="0" w:noHBand="0" w:noVBand="1"/>
            </w:tblPr>
            <w:tblGrid>
              <w:gridCol w:w="5267"/>
              <w:gridCol w:w="5277"/>
            </w:tblGrid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A24795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>Scan QR Code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612C79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Email: </w:t>
                  </w:r>
                  <w:hyperlink r:id="rId14" w:history="1">
                    <w:r w:rsidR="00612C79" w:rsidRPr="00612C79">
                      <w:rPr>
                        <w:rStyle w:val="Hyperlink"/>
                        <w:b/>
                        <w:color w:val="FFFFFF" w:themeColor="background1"/>
                        <w:sz w:val="28"/>
                        <w:szCs w:val="29"/>
                      </w:rPr>
                      <w:t>jvetter@workforceessentials.com</w:t>
                    </w:r>
                  </w:hyperlink>
                </w:p>
              </w:tc>
            </w:tr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Text: (615) </w:t>
                  </w:r>
                  <w:r w:rsid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>670-3771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287778" w:rsidRDefault="006C7F18" w:rsidP="006C7F18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9"/>
                    </w:rPr>
                    <w:t>Specify if attending virtually or in-person</w:t>
                  </w:r>
                  <w:r w:rsidR="00B33D97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 </w:t>
                  </w:r>
                </w:p>
              </w:tc>
            </w:tr>
          </w:tbl>
          <w:p w:rsidR="00853CD7" w:rsidRPr="008137B5" w:rsidRDefault="00853CD7" w:rsidP="00A24795">
            <w:pPr>
              <w:spacing w:before="120" w:after="120"/>
              <w:jc w:val="center"/>
              <w:rPr>
                <w:b/>
                <w:color w:val="FFFFFF" w:themeColor="background1"/>
                <w:sz w:val="32"/>
              </w:rPr>
            </w:pPr>
          </w:p>
        </w:tc>
      </w:tr>
    </w:tbl>
    <w:tbl>
      <w:tblPr>
        <w:tblStyle w:val="TableCalendar"/>
        <w:tblW w:w="0" w:type="auto"/>
        <w:tblLayout w:type="fixed"/>
        <w:tblLook w:val="0420" w:firstRow="1" w:lastRow="0" w:firstColumn="0" w:lastColumn="0" w:noHBand="0" w:noVBand="1"/>
        <w:tblCaption w:val="Layout table"/>
      </w:tblPr>
      <w:tblGrid>
        <w:gridCol w:w="2156"/>
        <w:gridCol w:w="2157"/>
        <w:gridCol w:w="2157"/>
        <w:gridCol w:w="2157"/>
        <w:gridCol w:w="2157"/>
      </w:tblGrid>
      <w:tr w:rsidR="00B424B5" w:rsidRPr="00FE37B6" w:rsidTr="009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2156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360B29" w:rsidP="00360B29">
            <w:pPr>
              <w:pStyle w:val="Days"/>
              <w:tabs>
                <w:tab w:val="left" w:pos="225"/>
                <w:tab w:val="center" w:pos="970"/>
              </w:tabs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sdt>
              <w:sdtPr>
                <w:rPr>
                  <w:sz w:val="22"/>
                </w:rPr>
                <w:id w:val="2141225648"/>
                <w:placeholder>
                  <w:docPart w:val="FB41E9C2D45D49F4BEDBFB6236EE3CF0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Monday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477057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225834277"/>
                <w:placeholder>
                  <w:docPart w:val="86215EFBB3E64E2EBA438E42D0A2946C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Tuesday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477057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121838800"/>
                <w:placeholder>
                  <w:docPart w:val="F461E33FCC4A4E8483D78A24ACD03124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Wednesday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477057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805692476"/>
                <w:placeholder>
                  <w:docPart w:val="6F1F195CA0D3441A970FEFE02725BA1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Thursday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FE37B6" w:rsidRPr="00AA535A" w:rsidRDefault="00477057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815225377"/>
                <w:placeholder>
                  <w:docPart w:val="1A948578E9A04FACBAC182B903C145D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Friday</w:t>
                </w:r>
              </w:sdtContent>
            </w:sdt>
          </w:p>
        </w:tc>
      </w:tr>
      <w:tr w:rsidR="00EC5845" w:rsidRPr="00C65DB3" w:rsidTr="004D592F">
        <w:trPr>
          <w:cantSplit/>
          <w:trHeight w:val="230"/>
        </w:trPr>
        <w:tc>
          <w:tcPr>
            <w:tcW w:w="2156" w:type="dxa"/>
          </w:tcPr>
          <w:p w:rsidR="00EC5845" w:rsidRDefault="00283DFC" w:rsidP="00283DFC">
            <w:pPr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57" w:type="dxa"/>
          </w:tcPr>
          <w:p w:rsidR="00EC5845" w:rsidRDefault="00283DFC" w:rsidP="00EC5845">
            <w:pPr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57" w:type="dxa"/>
          </w:tcPr>
          <w:p w:rsidR="00EC5845" w:rsidRPr="00C65DB3" w:rsidRDefault="00283DFC" w:rsidP="00E446D6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57" w:type="dxa"/>
          </w:tcPr>
          <w:p w:rsidR="00EC5845" w:rsidRPr="00C65DB3" w:rsidRDefault="00283DFC" w:rsidP="00C65DB3">
            <w:pPr>
              <w:jc w:val="righ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57" w:type="dxa"/>
            <w:tcBorders>
              <w:bottom w:val="nil"/>
            </w:tcBorders>
          </w:tcPr>
          <w:p w:rsidR="00EC5845" w:rsidRPr="00C65DB3" w:rsidRDefault="00283DFC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7</w:t>
            </w:r>
          </w:p>
        </w:tc>
      </w:tr>
      <w:tr w:rsidR="00EC5845" w:rsidRPr="00175972" w:rsidTr="004D592F">
        <w:trPr>
          <w:cantSplit/>
          <w:trHeight w:hRule="exact" w:val="1714"/>
        </w:trPr>
        <w:tc>
          <w:tcPr>
            <w:tcW w:w="2156" w:type="dxa"/>
            <w:tcBorders>
              <w:bottom w:val="single" w:sz="6" w:space="0" w:color="BFBFBF" w:themeColor="background1" w:themeShade="BF"/>
            </w:tcBorders>
          </w:tcPr>
          <w:p w:rsidR="00B85534" w:rsidRPr="00A50D6A" w:rsidRDefault="00B85534" w:rsidP="00B85534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10:00am</w:t>
            </w:r>
            <w:r w:rsidRPr="00A50D6A">
              <w:rPr>
                <w:b/>
                <w:sz w:val="20"/>
                <w:szCs w:val="19"/>
              </w:rPr>
              <w:t xml:space="preserve"> to 3:00pm </w:t>
            </w:r>
            <w:r w:rsidRPr="00A50D6A">
              <w:rPr>
                <w:sz w:val="20"/>
                <w:szCs w:val="19"/>
              </w:rPr>
              <w:t xml:space="preserve"> </w:t>
            </w:r>
            <w:r w:rsidRPr="00A50D6A">
              <w:rPr>
                <w:b/>
                <w:sz w:val="20"/>
                <w:szCs w:val="19"/>
              </w:rPr>
              <w:t>– As Needed</w:t>
            </w:r>
            <w:r w:rsidRPr="00A50D6A">
              <w:rPr>
                <w:sz w:val="20"/>
                <w:szCs w:val="19"/>
              </w:rPr>
              <w:t xml:space="preserve"> </w:t>
            </w:r>
          </w:p>
          <w:p w:rsidR="00B85534" w:rsidRPr="00A50D6A" w:rsidRDefault="00B85534" w:rsidP="00B85534">
            <w:pPr>
              <w:rPr>
                <w:sz w:val="20"/>
                <w:szCs w:val="20"/>
              </w:rPr>
            </w:pPr>
            <w:r w:rsidRPr="00A50D6A">
              <w:rPr>
                <w:sz w:val="20"/>
                <w:szCs w:val="20"/>
              </w:rPr>
              <w:t xml:space="preserve">Résumé Assistance     Cover Letter &amp; More             </w:t>
            </w:r>
          </w:p>
          <w:p w:rsidR="00EC5845" w:rsidRPr="00507C92" w:rsidRDefault="00B85534" w:rsidP="00B85534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 xml:space="preserve">On-Site – Hosted at Williamson </w:t>
            </w:r>
            <w:r>
              <w:rPr>
                <w:b/>
                <w:sz w:val="20"/>
                <w:szCs w:val="19"/>
              </w:rPr>
              <w:t>Co. Office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B85534" w:rsidRPr="00A50D6A" w:rsidRDefault="00B85534" w:rsidP="00B85534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10:00am</w:t>
            </w:r>
            <w:r w:rsidRPr="00A50D6A">
              <w:rPr>
                <w:b/>
                <w:sz w:val="20"/>
                <w:szCs w:val="19"/>
              </w:rPr>
              <w:t xml:space="preserve"> to 12:00pm </w:t>
            </w:r>
            <w:r w:rsidR="007A1426">
              <w:rPr>
                <w:b/>
                <w:sz w:val="20"/>
                <w:szCs w:val="19"/>
              </w:rPr>
              <w:t>&amp;</w:t>
            </w:r>
            <w:r w:rsidRPr="00A50D6A">
              <w:rPr>
                <w:sz w:val="20"/>
                <w:szCs w:val="19"/>
              </w:rPr>
              <w:t xml:space="preserve"> </w:t>
            </w:r>
            <w:r w:rsidR="007A1426">
              <w:rPr>
                <w:b/>
                <w:sz w:val="20"/>
                <w:szCs w:val="19"/>
              </w:rPr>
              <w:t xml:space="preserve"> 1:00 pm to</w:t>
            </w:r>
            <w:r w:rsidRPr="00A50D6A">
              <w:rPr>
                <w:b/>
                <w:sz w:val="20"/>
                <w:szCs w:val="19"/>
              </w:rPr>
              <w:t xml:space="preserve"> 3:30 pm</w:t>
            </w:r>
            <w:r w:rsidR="007A1426">
              <w:rPr>
                <w:b/>
                <w:sz w:val="20"/>
                <w:szCs w:val="19"/>
              </w:rPr>
              <w:t xml:space="preserve"> </w:t>
            </w:r>
            <w:r w:rsidR="007A1426" w:rsidRPr="00A50D6A">
              <w:rPr>
                <w:b/>
                <w:sz w:val="20"/>
                <w:szCs w:val="19"/>
              </w:rPr>
              <w:t>–</w:t>
            </w:r>
            <w:r w:rsidRPr="00A50D6A">
              <w:rPr>
                <w:b/>
                <w:sz w:val="20"/>
                <w:szCs w:val="19"/>
              </w:rPr>
              <w:t xml:space="preserve">  As Needed</w:t>
            </w:r>
            <w:r w:rsidRPr="00A50D6A">
              <w:rPr>
                <w:sz w:val="20"/>
                <w:szCs w:val="19"/>
              </w:rPr>
              <w:t xml:space="preserve"> </w:t>
            </w:r>
          </w:p>
          <w:p w:rsidR="00B85534" w:rsidRPr="00060EDB" w:rsidRDefault="00B85534" w:rsidP="00B85534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</w:t>
            </w:r>
            <w:r>
              <w:rPr>
                <w:sz w:val="20"/>
                <w:szCs w:val="19"/>
              </w:rPr>
              <w:t>Assistance</w:t>
            </w:r>
          </w:p>
          <w:p w:rsidR="00EC5845" w:rsidRPr="00507C92" w:rsidRDefault="00B85534" w:rsidP="00B85534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Robertson </w:t>
            </w:r>
            <w:r>
              <w:rPr>
                <w:b/>
                <w:sz w:val="20"/>
                <w:szCs w:val="19"/>
              </w:rPr>
              <w:t>Co. Office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EC5845" w:rsidRDefault="00EC5845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1:00pm </w:t>
            </w:r>
            <w:r w:rsidRPr="00E932F6">
              <w:rPr>
                <w:sz w:val="20"/>
                <w:szCs w:val="19"/>
              </w:rPr>
              <w:t>–</w:t>
            </w:r>
            <w:r>
              <w:rPr>
                <w:sz w:val="20"/>
                <w:szCs w:val="19"/>
              </w:rPr>
              <w:t xml:space="preserve"> R</w:t>
            </w:r>
            <w:r w:rsidRPr="00963D06">
              <w:rPr>
                <w:sz w:val="20"/>
                <w:szCs w:val="19"/>
              </w:rPr>
              <w:t>ésumé</w:t>
            </w:r>
            <w:r>
              <w:rPr>
                <w:sz w:val="20"/>
                <w:szCs w:val="19"/>
              </w:rPr>
              <w:t xml:space="preserve"> Building</w:t>
            </w:r>
          </w:p>
          <w:p w:rsidR="00EC5845" w:rsidRDefault="00EC5845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E932F6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Interview Skills Essentials</w:t>
            </w:r>
          </w:p>
          <w:p w:rsidR="00EC5845" w:rsidRPr="008C76EE" w:rsidRDefault="00EC5845" w:rsidP="007A780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EC5845" w:rsidRDefault="004816A4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8:3</w:t>
            </w:r>
            <w:r w:rsidR="00EC5845">
              <w:rPr>
                <w:b/>
                <w:sz w:val="20"/>
                <w:szCs w:val="19"/>
              </w:rPr>
              <w:t>0a</w:t>
            </w:r>
            <w:r w:rsidR="00EC5845" w:rsidRPr="00883D3B">
              <w:rPr>
                <w:b/>
                <w:sz w:val="20"/>
                <w:szCs w:val="19"/>
              </w:rPr>
              <w:t>m</w:t>
            </w:r>
            <w:r w:rsidR="00EC5845">
              <w:rPr>
                <w:sz w:val="20"/>
                <w:szCs w:val="19"/>
              </w:rPr>
              <w:t xml:space="preserve"> – Essential Soft Skills </w:t>
            </w:r>
          </w:p>
          <w:p w:rsidR="00EC5845" w:rsidRDefault="004816A4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10:0</w:t>
            </w:r>
            <w:r w:rsidR="00EC5845">
              <w:rPr>
                <w:b/>
                <w:sz w:val="20"/>
                <w:szCs w:val="19"/>
              </w:rPr>
              <w:t>0am</w:t>
            </w:r>
            <w:r w:rsidR="00EC5845">
              <w:rPr>
                <w:sz w:val="20"/>
                <w:szCs w:val="19"/>
              </w:rPr>
              <w:t xml:space="preserve"> – LinkedIn for Your Career</w:t>
            </w:r>
          </w:p>
          <w:p w:rsidR="00EC5845" w:rsidRPr="003222E0" w:rsidRDefault="00EC5845" w:rsidP="007A780D">
            <w:pPr>
              <w:rPr>
                <w:b/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CE6EAC" w:rsidRDefault="00CE6EAC" w:rsidP="00DF5423">
            <w:pPr>
              <w:jc w:val="center"/>
              <w:rPr>
                <w:b/>
                <w:sz w:val="20"/>
                <w:szCs w:val="19"/>
              </w:rPr>
            </w:pPr>
          </w:p>
          <w:p w:rsidR="00EC5845" w:rsidRPr="003A2A8F" w:rsidRDefault="00875357" w:rsidP="003A2A8F">
            <w:pPr>
              <w:jc w:val="center"/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 Today</w:t>
            </w:r>
          </w:p>
        </w:tc>
      </w:tr>
      <w:tr w:rsidR="008705D0" w:rsidRPr="008705D0" w:rsidTr="008A3B84">
        <w:trPr>
          <w:cantSplit/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283DFC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10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283DFC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11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283DFC" w:rsidP="008E30C5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12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283DFC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13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283DFC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14</w:t>
            </w:r>
          </w:p>
        </w:tc>
      </w:tr>
      <w:tr w:rsidR="003222E0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B85534" w:rsidRPr="00060EDB" w:rsidRDefault="00B85534" w:rsidP="00B85534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10:00am</w:t>
            </w:r>
            <w:r w:rsidRPr="00060EDB">
              <w:rPr>
                <w:b/>
                <w:sz w:val="20"/>
                <w:szCs w:val="19"/>
              </w:rPr>
              <w:t xml:space="preserve"> to </w:t>
            </w:r>
            <w:r>
              <w:rPr>
                <w:b/>
                <w:sz w:val="20"/>
                <w:szCs w:val="19"/>
              </w:rPr>
              <w:t>3</w:t>
            </w:r>
            <w:r w:rsidRPr="00060EDB">
              <w:rPr>
                <w:b/>
                <w:sz w:val="20"/>
                <w:szCs w:val="19"/>
              </w:rPr>
              <w:t xml:space="preserve">:00pm </w:t>
            </w:r>
            <w:r w:rsidRPr="00060EDB">
              <w:rPr>
                <w:sz w:val="20"/>
                <w:szCs w:val="19"/>
              </w:rPr>
              <w:t xml:space="preserve"> – Résumé </w:t>
            </w:r>
            <w:r>
              <w:rPr>
                <w:sz w:val="20"/>
                <w:szCs w:val="19"/>
              </w:rPr>
              <w:t>Assistance</w:t>
            </w:r>
          </w:p>
          <w:p w:rsidR="00B85534" w:rsidRPr="00060EDB" w:rsidRDefault="00B85534" w:rsidP="00B85534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B85534" w:rsidRPr="00060EDB" w:rsidRDefault="00B85534" w:rsidP="00B85534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3222E0" w:rsidRPr="00060EDB" w:rsidRDefault="00B85534" w:rsidP="00B85534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</w:t>
            </w:r>
            <w:r>
              <w:rPr>
                <w:b/>
                <w:sz w:val="20"/>
                <w:szCs w:val="19"/>
              </w:rPr>
              <w:t>As Needed</w:t>
            </w:r>
            <w:r w:rsidRPr="00060EDB">
              <w:rPr>
                <w:b/>
                <w:sz w:val="20"/>
                <w:szCs w:val="19"/>
              </w:rPr>
              <w:t xml:space="preserve"> </w:t>
            </w:r>
            <w:r>
              <w:rPr>
                <w:b/>
                <w:sz w:val="20"/>
                <w:szCs w:val="19"/>
              </w:rPr>
              <w:t xml:space="preserve">at </w:t>
            </w:r>
            <w:r w:rsidRPr="00060EDB">
              <w:rPr>
                <w:b/>
                <w:sz w:val="20"/>
                <w:szCs w:val="19"/>
              </w:rPr>
              <w:t>Montgomery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C63AD3" w:rsidRPr="00060EDB" w:rsidRDefault="00C63AD3" w:rsidP="00C63AD3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9:00am</w:t>
            </w:r>
            <w:r w:rsidRPr="00060EDB">
              <w:rPr>
                <w:b/>
                <w:sz w:val="20"/>
                <w:szCs w:val="19"/>
              </w:rPr>
              <w:t xml:space="preserve"> to 11:30am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C63AD3" w:rsidRPr="00060EDB" w:rsidRDefault="00C63AD3" w:rsidP="00C63AD3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C63AD3" w:rsidRPr="00060EDB" w:rsidRDefault="00C63AD3" w:rsidP="00C63AD3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3222E0" w:rsidRPr="00060EDB" w:rsidRDefault="00C63AD3" w:rsidP="00C63AD3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</w:t>
            </w:r>
            <w:r w:rsidRPr="00060EDB">
              <w:rPr>
                <w:sz w:val="20"/>
                <w:szCs w:val="19"/>
              </w:rPr>
              <w:t xml:space="preserve"> – Hosted at Martha O’Bryan Center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9175D" w:rsidRPr="00CB7E70" w:rsidRDefault="007A780D" w:rsidP="0069175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="0069175D" w:rsidRPr="00CB7E70">
              <w:rPr>
                <w:b/>
                <w:sz w:val="20"/>
                <w:szCs w:val="20"/>
              </w:rPr>
              <w:t>m</w:t>
            </w:r>
            <w:r w:rsidR="0069175D" w:rsidRPr="00CB7E70">
              <w:rPr>
                <w:sz w:val="20"/>
                <w:szCs w:val="20"/>
              </w:rPr>
              <w:t xml:space="preserve"> – Résumé Building</w:t>
            </w:r>
          </w:p>
          <w:p w:rsidR="0069175D" w:rsidRDefault="007A780D" w:rsidP="0069175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2:30p</w:t>
            </w:r>
            <w:r w:rsidR="0069175D" w:rsidRPr="00CB7E70">
              <w:rPr>
                <w:b/>
                <w:sz w:val="20"/>
                <w:szCs w:val="20"/>
              </w:rPr>
              <w:t>m</w:t>
            </w:r>
            <w:r w:rsidR="0069175D" w:rsidRPr="00CB7E70">
              <w:rPr>
                <w:sz w:val="20"/>
                <w:szCs w:val="20"/>
              </w:rPr>
              <w:t xml:space="preserve"> – </w:t>
            </w:r>
            <w:r w:rsidR="0069175D" w:rsidRPr="00060EDB">
              <w:rPr>
                <w:sz w:val="20"/>
                <w:szCs w:val="19"/>
              </w:rPr>
              <w:t>Cover Letter &amp; More</w:t>
            </w:r>
          </w:p>
          <w:p w:rsidR="00857A43" w:rsidRPr="00857A43" w:rsidRDefault="0069175D" w:rsidP="0069175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9175D" w:rsidRDefault="008C76EE" w:rsidP="0069175D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</w:t>
            </w:r>
            <w:r w:rsidR="0069175D" w:rsidRPr="000E1A8A">
              <w:rPr>
                <w:b/>
                <w:sz w:val="20"/>
                <w:szCs w:val="19"/>
              </w:rPr>
              <w:t xml:space="preserve"> 1:00pm</w:t>
            </w:r>
            <w:r w:rsidR="00773E41" w:rsidRPr="000E1A8A">
              <w:rPr>
                <w:b/>
                <w:sz w:val="20"/>
                <w:szCs w:val="19"/>
              </w:rPr>
              <w:t>:</w:t>
            </w:r>
            <w:r w:rsidR="00773E41" w:rsidRPr="00060EDB">
              <w:rPr>
                <w:sz w:val="20"/>
                <w:szCs w:val="19"/>
              </w:rPr>
              <w:t xml:space="preserve"> </w:t>
            </w:r>
            <w:r w:rsidR="0069175D" w:rsidRPr="003A2A8F">
              <w:rPr>
                <w:sz w:val="20"/>
                <w:szCs w:val="19"/>
              </w:rPr>
              <w:t>Job Fair Event</w:t>
            </w:r>
            <w:r w:rsidR="0069175D">
              <w:rPr>
                <w:sz w:val="20"/>
                <w:szCs w:val="19"/>
              </w:rPr>
              <w:t xml:space="preserve"> – </w:t>
            </w:r>
          </w:p>
          <w:p w:rsidR="008C76EE" w:rsidRPr="00060EDB" w:rsidRDefault="0069175D" w:rsidP="008C76EE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3222E0" w:rsidRPr="00060EDB" w:rsidRDefault="008C76EE" w:rsidP="008C76EE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Rutherford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F84F06" w:rsidRPr="00060EDB" w:rsidRDefault="00F84F06" w:rsidP="00F84F06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2:00pm</w:t>
            </w:r>
            <w:r w:rsidRPr="00060EDB">
              <w:rPr>
                <w:b/>
                <w:sz w:val="20"/>
                <w:szCs w:val="19"/>
              </w:rPr>
              <w:t xml:space="preserve">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F84F06" w:rsidRPr="00060EDB" w:rsidRDefault="00F84F06" w:rsidP="00F84F06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F84F06" w:rsidRPr="00060EDB" w:rsidRDefault="00F84F06" w:rsidP="00F84F06">
            <w:pPr>
              <w:rPr>
                <w:b/>
                <w:sz w:val="20"/>
                <w:szCs w:val="19"/>
              </w:rPr>
            </w:pPr>
          </w:p>
          <w:p w:rsidR="00F900F0" w:rsidRPr="00060EDB" w:rsidRDefault="00F84F06" w:rsidP="00F900F0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3222E0" w:rsidRPr="008705D0" w:rsidTr="009028EA">
        <w:trPr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19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20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21</w:t>
            </w:r>
          </w:p>
        </w:tc>
      </w:tr>
      <w:tr w:rsidR="003222E0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CE6EAC" w:rsidRDefault="00CE6EAC" w:rsidP="00B85534">
            <w:pPr>
              <w:rPr>
                <w:b/>
                <w:sz w:val="20"/>
                <w:szCs w:val="19"/>
              </w:rPr>
            </w:pPr>
          </w:p>
          <w:p w:rsidR="008E3439" w:rsidRPr="00060EDB" w:rsidRDefault="00CE6EAC" w:rsidP="00B85534">
            <w:pPr>
              <w:rPr>
                <w:sz w:val="22"/>
                <w:szCs w:val="19"/>
              </w:rPr>
            </w:pPr>
            <w:r>
              <w:rPr>
                <w:b/>
                <w:sz w:val="20"/>
                <w:szCs w:val="19"/>
              </w:rPr>
              <w:t>No Workshop Today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CE6EAC" w:rsidRDefault="00CE6EAC" w:rsidP="00C63AD3">
            <w:pPr>
              <w:rPr>
                <w:b/>
                <w:sz w:val="20"/>
                <w:szCs w:val="19"/>
              </w:rPr>
            </w:pPr>
          </w:p>
          <w:p w:rsidR="003A2A8F" w:rsidRPr="003A2A8F" w:rsidRDefault="00CE6EAC" w:rsidP="003A2A8F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 Today</w:t>
            </w:r>
          </w:p>
          <w:p w:rsidR="008E3439" w:rsidRPr="00060EDB" w:rsidRDefault="008E3439" w:rsidP="00C63AD3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0E1A8A" w:rsidRDefault="000E1A8A" w:rsidP="000E1A8A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 12:00pm:</w:t>
            </w:r>
            <w:r w:rsidRPr="00060EDB">
              <w:rPr>
                <w:sz w:val="20"/>
                <w:szCs w:val="19"/>
              </w:rPr>
              <w:t xml:space="preserve"> </w:t>
            </w:r>
            <w:r w:rsidRPr="003A2A8F">
              <w:rPr>
                <w:sz w:val="20"/>
                <w:szCs w:val="19"/>
              </w:rPr>
              <w:t>Job Fair Event</w:t>
            </w:r>
            <w:r>
              <w:rPr>
                <w:sz w:val="20"/>
                <w:szCs w:val="19"/>
              </w:rPr>
              <w:t xml:space="preserve"> – </w:t>
            </w:r>
          </w:p>
          <w:p w:rsidR="000E1A8A" w:rsidRPr="00060EDB" w:rsidRDefault="000E1A8A" w:rsidP="000E1A8A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3222E0" w:rsidRPr="001B729F" w:rsidRDefault="000E1A8A" w:rsidP="000E1A8A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>
              <w:rPr>
                <w:b/>
                <w:sz w:val="20"/>
                <w:szCs w:val="19"/>
              </w:rPr>
              <w:t>Davidson</w:t>
            </w:r>
            <w:r w:rsidRPr="00060EDB">
              <w:rPr>
                <w:b/>
                <w:sz w:val="20"/>
                <w:szCs w:val="19"/>
              </w:rPr>
              <w:t xml:space="preserve">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69175D" w:rsidRDefault="0069175D" w:rsidP="0069175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10:00am</w:t>
            </w:r>
            <w:r>
              <w:rPr>
                <w:sz w:val="20"/>
                <w:szCs w:val="19"/>
              </w:rPr>
              <w:t xml:space="preserve"> – Online Jobs: Searching &amp; Applying</w:t>
            </w:r>
          </w:p>
          <w:p w:rsidR="0069175D" w:rsidRDefault="0069175D" w:rsidP="0069175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Knowing &amp; Avoiding Online Scams</w:t>
            </w:r>
          </w:p>
          <w:p w:rsidR="00857A43" w:rsidRPr="00857A43" w:rsidRDefault="0069175D" w:rsidP="0069175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  <w:p w:rsidR="00CE11B2" w:rsidRDefault="003D2083" w:rsidP="00BE3202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 </w:t>
            </w:r>
          </w:p>
          <w:p w:rsidR="003222E0" w:rsidRPr="007F48D5" w:rsidRDefault="003222E0" w:rsidP="003222E0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7A780D" w:rsidRDefault="007A780D" w:rsidP="007A780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9:30am</w:t>
            </w:r>
            <w:r>
              <w:rPr>
                <w:sz w:val="20"/>
                <w:szCs w:val="19"/>
              </w:rPr>
              <w:t xml:space="preserve"> – Essential Soft Skills </w:t>
            </w:r>
          </w:p>
          <w:p w:rsidR="007A780D" w:rsidRDefault="007A780D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LinkedIn for Your Career</w:t>
            </w:r>
          </w:p>
          <w:p w:rsidR="00D96A6D" w:rsidRDefault="007A780D" w:rsidP="007A780D">
            <w:pPr>
              <w:rPr>
                <w:b/>
                <w:sz w:val="24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  <w:p w:rsidR="003222E0" w:rsidRPr="00060EDB" w:rsidRDefault="003222E0" w:rsidP="00D96A6D">
            <w:pPr>
              <w:rPr>
                <w:sz w:val="20"/>
                <w:szCs w:val="21"/>
              </w:rPr>
            </w:pPr>
          </w:p>
        </w:tc>
      </w:tr>
      <w:tr w:rsidR="003222E0" w:rsidRPr="008705D0" w:rsidTr="007A3D66">
        <w:trPr>
          <w:trHeight w:val="233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3222E0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24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25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26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:rsidR="003222E0" w:rsidRPr="008705D0" w:rsidRDefault="00283DFC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28</w:t>
            </w:r>
          </w:p>
        </w:tc>
      </w:tr>
      <w:tr w:rsidR="009E1B88" w:rsidRPr="00175972" w:rsidTr="00896A64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7A1426" w:rsidRDefault="00CE6EAC" w:rsidP="007A1426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1F5037">
              <w:rPr>
                <w:b/>
                <w:sz w:val="20"/>
                <w:szCs w:val="19"/>
              </w:rPr>
              <w:t xml:space="preserve"> to 12:00pm </w:t>
            </w:r>
            <w:r w:rsidR="007A1426">
              <w:rPr>
                <w:b/>
                <w:sz w:val="20"/>
                <w:szCs w:val="19"/>
              </w:rPr>
              <w:t>&amp;</w:t>
            </w:r>
            <w:r w:rsidRPr="001F5037">
              <w:rPr>
                <w:sz w:val="20"/>
                <w:szCs w:val="19"/>
              </w:rPr>
              <w:t xml:space="preserve">  </w:t>
            </w:r>
            <w:r w:rsidR="007A1426" w:rsidRPr="007A1426">
              <w:rPr>
                <w:b/>
                <w:sz w:val="20"/>
                <w:szCs w:val="19"/>
              </w:rPr>
              <w:t>1:00pm to 3:00pm</w:t>
            </w:r>
            <w:r w:rsidR="007A1426" w:rsidRPr="001F5037">
              <w:rPr>
                <w:sz w:val="20"/>
                <w:szCs w:val="19"/>
              </w:rPr>
              <w:t xml:space="preserve"> </w:t>
            </w:r>
            <w:r w:rsidR="007A1426" w:rsidRPr="001F5037">
              <w:rPr>
                <w:sz w:val="20"/>
                <w:szCs w:val="19"/>
              </w:rPr>
              <w:t>–</w:t>
            </w:r>
            <w:r w:rsidRPr="001F5037">
              <w:rPr>
                <w:sz w:val="20"/>
                <w:szCs w:val="19"/>
              </w:rPr>
              <w:t xml:space="preserve">Résumé Building </w:t>
            </w:r>
            <w:r w:rsidR="007A1426">
              <w:rPr>
                <w:sz w:val="20"/>
                <w:szCs w:val="19"/>
              </w:rPr>
              <w:t>Workshop &amp; Review</w:t>
            </w:r>
          </w:p>
          <w:p w:rsidR="000F5818" w:rsidRPr="00060EDB" w:rsidRDefault="00CE6EAC" w:rsidP="00CE6EAC">
            <w:pPr>
              <w:rPr>
                <w:b/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 xml:space="preserve">On-Site – Hosted at Dickson </w:t>
            </w:r>
            <w:r>
              <w:rPr>
                <w:b/>
                <w:sz w:val="20"/>
                <w:szCs w:val="19"/>
              </w:rPr>
              <w:t>Co. Office</w:t>
            </w:r>
          </w:p>
          <w:p w:rsidR="009E1B88" w:rsidRPr="00060EDB" w:rsidRDefault="009E1B88" w:rsidP="00EA4A51">
            <w:pPr>
              <w:rPr>
                <w:b/>
                <w:sz w:val="20"/>
                <w:szCs w:val="19"/>
              </w:rPr>
            </w:pPr>
          </w:p>
          <w:p w:rsidR="009E1B88" w:rsidRPr="00060EDB" w:rsidRDefault="009E1B88" w:rsidP="009E1B88">
            <w:pPr>
              <w:rPr>
                <w:b/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2F605F" w:rsidRDefault="002F605F" w:rsidP="002F605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Pr="007F12D7">
              <w:rPr>
                <w:b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</w:t>
            </w:r>
            <w:r w:rsidRPr="00CB7E70">
              <w:rPr>
                <w:sz w:val="20"/>
                <w:szCs w:val="20"/>
              </w:rPr>
              <w:t>– Résumé Building</w:t>
            </w:r>
          </w:p>
          <w:p w:rsidR="002F605F" w:rsidRDefault="002F605F" w:rsidP="002F605F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7F12D7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AI for the Job Seeker</w:t>
            </w:r>
          </w:p>
          <w:p w:rsidR="00F900F0" w:rsidRPr="00A035D2" w:rsidRDefault="002F605F" w:rsidP="002F605F">
            <w:pPr>
              <w:rPr>
                <w:b/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A7B7D" w:rsidRPr="00A50D6A" w:rsidRDefault="00EA7B7D" w:rsidP="00EA7B7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 xml:space="preserve">10:00am to 12:00pm </w:t>
            </w:r>
            <w:r w:rsidRPr="00A50D6A">
              <w:rPr>
                <w:sz w:val="20"/>
                <w:szCs w:val="19"/>
              </w:rPr>
              <w:t xml:space="preserve"> – </w:t>
            </w:r>
          </w:p>
          <w:p w:rsidR="00EA7B7D" w:rsidRPr="00A50D6A" w:rsidRDefault="00EA7B7D" w:rsidP="00EA7B7D">
            <w:pPr>
              <w:rPr>
                <w:sz w:val="20"/>
                <w:szCs w:val="19"/>
              </w:rPr>
            </w:pPr>
            <w:r w:rsidRPr="00A50D6A">
              <w:rPr>
                <w:sz w:val="20"/>
                <w:szCs w:val="19"/>
              </w:rPr>
              <w:t xml:space="preserve">Résumé Building </w:t>
            </w:r>
          </w:p>
          <w:p w:rsidR="00EA7B7D" w:rsidRPr="00A50D6A" w:rsidRDefault="00EA7B7D" w:rsidP="00EA7B7D">
            <w:pPr>
              <w:rPr>
                <w:b/>
                <w:sz w:val="20"/>
                <w:szCs w:val="19"/>
              </w:rPr>
            </w:pPr>
            <w:r w:rsidRPr="00A50D6A">
              <w:rPr>
                <w:sz w:val="20"/>
                <w:szCs w:val="19"/>
              </w:rPr>
              <w:t xml:space="preserve">Interview Skills </w:t>
            </w:r>
            <w:bookmarkStart w:id="0" w:name="_GoBack"/>
            <w:bookmarkEnd w:id="0"/>
            <w:r w:rsidRPr="00A50D6A">
              <w:rPr>
                <w:sz w:val="20"/>
                <w:szCs w:val="19"/>
              </w:rPr>
              <w:t>Ess</w:t>
            </w:r>
            <w:r w:rsidRPr="00A50D6A">
              <w:rPr>
                <w:sz w:val="20"/>
                <w:szCs w:val="20"/>
              </w:rPr>
              <w:t>entials</w:t>
            </w:r>
          </w:p>
          <w:p w:rsidR="007F12D7" w:rsidRPr="00D22154" w:rsidRDefault="00EA7B7D" w:rsidP="00882A74">
            <w:pPr>
              <w:rPr>
                <w:sz w:val="20"/>
                <w:szCs w:val="20"/>
              </w:rPr>
            </w:pPr>
            <w:r w:rsidRPr="00A50D6A">
              <w:rPr>
                <w:b/>
                <w:sz w:val="20"/>
                <w:szCs w:val="19"/>
              </w:rPr>
              <w:t xml:space="preserve">On-Site – Hosted at Cheatham </w:t>
            </w:r>
            <w:r w:rsidR="00882A74">
              <w:rPr>
                <w:b/>
                <w:sz w:val="20"/>
                <w:szCs w:val="19"/>
              </w:rPr>
              <w:t>Co. Office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2F605F" w:rsidRDefault="002F605F" w:rsidP="002F605F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 1:00pm:</w:t>
            </w:r>
            <w:r w:rsidRPr="00060EDB">
              <w:rPr>
                <w:sz w:val="20"/>
                <w:szCs w:val="19"/>
              </w:rPr>
              <w:t xml:space="preserve"> </w:t>
            </w:r>
            <w:r w:rsidRPr="003A2A8F">
              <w:rPr>
                <w:sz w:val="20"/>
                <w:szCs w:val="19"/>
              </w:rPr>
              <w:t>Job Fair Event</w:t>
            </w:r>
            <w:r>
              <w:rPr>
                <w:sz w:val="20"/>
                <w:szCs w:val="19"/>
              </w:rPr>
              <w:t xml:space="preserve"> – </w:t>
            </w:r>
          </w:p>
          <w:p w:rsidR="002F605F" w:rsidRPr="00060EDB" w:rsidRDefault="002F605F" w:rsidP="002F605F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EB5B75" w:rsidRPr="00060EDB" w:rsidRDefault="002F605F" w:rsidP="002F605F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Rutherford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26B5E" w:rsidRPr="00060EDB" w:rsidRDefault="00E26B5E" w:rsidP="00E26B5E">
            <w:pPr>
              <w:rPr>
                <w:sz w:val="20"/>
                <w:szCs w:val="19"/>
              </w:rPr>
            </w:pPr>
            <w:r w:rsidRPr="003A2A8F">
              <w:rPr>
                <w:b/>
                <w:sz w:val="20"/>
                <w:szCs w:val="19"/>
              </w:rPr>
              <w:t>2:00pm</w:t>
            </w:r>
            <w:r w:rsidRPr="00060EDB">
              <w:rPr>
                <w:b/>
                <w:sz w:val="20"/>
                <w:szCs w:val="19"/>
              </w:rPr>
              <w:t xml:space="preserve">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E26B5E" w:rsidRPr="00060EDB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E26B5E" w:rsidRPr="00060EDB" w:rsidRDefault="00E26B5E" w:rsidP="00E26B5E">
            <w:pPr>
              <w:rPr>
                <w:b/>
                <w:sz w:val="20"/>
                <w:szCs w:val="19"/>
              </w:rPr>
            </w:pPr>
          </w:p>
          <w:p w:rsidR="009E1B88" w:rsidRPr="00F84F06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DF5423" w:rsidRPr="00FC0B15" w:rsidTr="002C6888">
        <w:trPr>
          <w:cantSplit/>
          <w:trHeight w:val="230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DF5423" w:rsidRDefault="00283DFC" w:rsidP="00896A64">
            <w:pPr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8628" w:type="dxa"/>
            <w:gridSpan w:val="4"/>
            <w:vMerge w:val="restart"/>
            <w:tcBorders>
              <w:top w:val="single" w:sz="6" w:space="0" w:color="BFBFBF" w:themeColor="background1" w:themeShade="BF"/>
            </w:tcBorders>
          </w:tcPr>
          <w:p w:rsidR="00842611" w:rsidRDefault="00842611" w:rsidP="002B2171">
            <w:pPr>
              <w:jc w:val="right"/>
              <w:rPr>
                <w:sz w:val="20"/>
              </w:rPr>
            </w:pPr>
          </w:p>
          <w:p w:rsidR="002F605F" w:rsidRDefault="00EC5845" w:rsidP="002F605F">
            <w:pPr>
              <w:rPr>
                <w:sz w:val="20"/>
              </w:rPr>
            </w:pPr>
            <w:r>
              <w:rPr>
                <w:b/>
                <w:noProof/>
              </w:rPr>
              <w:drawing>
                <wp:inline distT="0" distB="0" distL="0" distR="0" wp14:anchorId="697FE3A6" wp14:editId="6A4D3B7B">
                  <wp:extent cx="2050740" cy="420052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961" cy="100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2A8F">
              <w:rPr>
                <w:sz w:val="20"/>
              </w:rPr>
              <w:t xml:space="preserve">          </w:t>
            </w:r>
          </w:p>
          <w:p w:rsidR="003A2A8F" w:rsidRDefault="003A2A8F" w:rsidP="002F605F">
            <w:pPr>
              <w:rPr>
                <w:sz w:val="20"/>
              </w:rPr>
            </w:pPr>
          </w:p>
          <w:p w:rsidR="00DF5423" w:rsidRPr="00FC0B15" w:rsidRDefault="003A2A8F" w:rsidP="003A2A8F">
            <w:pPr>
              <w:jc w:val="right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</w:t>
            </w:r>
            <w:r w:rsidR="002F605F">
              <w:rPr>
                <w:sz w:val="20"/>
              </w:rPr>
              <w:t xml:space="preserve">                             </w:t>
            </w:r>
            <w:r>
              <w:rPr>
                <w:sz w:val="20"/>
              </w:rPr>
              <w:t xml:space="preserve">    </w:t>
            </w:r>
            <w:r w:rsidR="00EC5845">
              <w:rPr>
                <w:noProof/>
                <w:sz w:val="20"/>
              </w:rPr>
              <w:drawing>
                <wp:inline distT="0" distB="0" distL="0" distR="0" wp14:anchorId="4B116FC5" wp14:editId="76F9B0FB">
                  <wp:extent cx="366230" cy="3662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JC Social Media Profile Image Color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17" cy="442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423" w:rsidRPr="00FC0B15" w:rsidTr="002C6888">
        <w:trPr>
          <w:cantSplit/>
          <w:trHeight w:val="1714"/>
        </w:trPr>
        <w:tc>
          <w:tcPr>
            <w:tcW w:w="2156" w:type="dxa"/>
            <w:tcBorders>
              <w:top w:val="nil"/>
            </w:tcBorders>
          </w:tcPr>
          <w:p w:rsidR="00CE6EAC" w:rsidRPr="00060EDB" w:rsidRDefault="00CE6EAC" w:rsidP="00CE6EAC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</w:t>
            </w:r>
            <w:r w:rsidRPr="003A2A8F">
              <w:rPr>
                <w:b/>
                <w:sz w:val="20"/>
                <w:szCs w:val="19"/>
              </w:rPr>
              <w:t>:00am</w:t>
            </w:r>
            <w:r w:rsidRPr="00060EDB">
              <w:rPr>
                <w:b/>
                <w:sz w:val="20"/>
                <w:szCs w:val="19"/>
              </w:rPr>
              <w:t xml:space="preserve"> to </w:t>
            </w:r>
            <w:r>
              <w:rPr>
                <w:b/>
                <w:sz w:val="20"/>
                <w:szCs w:val="19"/>
              </w:rPr>
              <w:t>3</w:t>
            </w:r>
            <w:r w:rsidRPr="00060EDB">
              <w:rPr>
                <w:b/>
                <w:sz w:val="20"/>
                <w:szCs w:val="19"/>
              </w:rPr>
              <w:t xml:space="preserve">:00pm </w:t>
            </w:r>
            <w:r w:rsidRPr="00060EDB">
              <w:rPr>
                <w:sz w:val="20"/>
                <w:szCs w:val="19"/>
              </w:rPr>
              <w:t xml:space="preserve"> – Résumé </w:t>
            </w:r>
            <w:r>
              <w:rPr>
                <w:sz w:val="20"/>
                <w:szCs w:val="19"/>
              </w:rPr>
              <w:t>Assistance</w:t>
            </w:r>
          </w:p>
          <w:p w:rsidR="00CE6EAC" w:rsidRPr="00060EDB" w:rsidRDefault="00CE6EAC" w:rsidP="00CE6EAC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CE6EAC" w:rsidRPr="00060EDB" w:rsidRDefault="00CE6EAC" w:rsidP="00CE6EAC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DF5423" w:rsidRPr="00060EDB" w:rsidRDefault="00CE6EAC" w:rsidP="00CE6EAC">
            <w:pPr>
              <w:rPr>
                <w:sz w:val="20"/>
              </w:rPr>
            </w:pPr>
            <w:r w:rsidRPr="00060EDB">
              <w:rPr>
                <w:b/>
                <w:sz w:val="20"/>
                <w:szCs w:val="19"/>
              </w:rPr>
              <w:t xml:space="preserve">On-Site – </w:t>
            </w:r>
            <w:r>
              <w:rPr>
                <w:b/>
                <w:sz w:val="20"/>
                <w:szCs w:val="19"/>
              </w:rPr>
              <w:t>As Needed</w:t>
            </w:r>
            <w:r w:rsidRPr="00060EDB">
              <w:rPr>
                <w:b/>
                <w:sz w:val="20"/>
                <w:szCs w:val="19"/>
              </w:rPr>
              <w:t xml:space="preserve"> </w:t>
            </w:r>
            <w:r>
              <w:rPr>
                <w:b/>
                <w:sz w:val="20"/>
                <w:szCs w:val="19"/>
              </w:rPr>
              <w:t xml:space="preserve">at </w:t>
            </w:r>
            <w:r w:rsidRPr="00060EDB">
              <w:rPr>
                <w:b/>
                <w:sz w:val="20"/>
                <w:szCs w:val="19"/>
              </w:rPr>
              <w:t>Montgomery AJC</w:t>
            </w:r>
          </w:p>
        </w:tc>
        <w:tc>
          <w:tcPr>
            <w:tcW w:w="8628" w:type="dxa"/>
            <w:gridSpan w:val="4"/>
            <w:vMerge/>
          </w:tcPr>
          <w:p w:rsidR="00DF5423" w:rsidRPr="00FC0B15" w:rsidRDefault="00DF5423" w:rsidP="007A780D">
            <w:pPr>
              <w:rPr>
                <w:sz w:val="20"/>
              </w:rPr>
            </w:pPr>
          </w:p>
        </w:tc>
      </w:tr>
    </w:tbl>
    <w:p w:rsidR="00D71A52" w:rsidRDefault="00D71A52">
      <w:pPr>
        <w:pStyle w:val="Quote"/>
        <w:jc w:val="left"/>
      </w:pPr>
    </w:p>
    <w:sectPr w:rsidR="00D71A52" w:rsidSect="00B34194"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057" w:rsidRDefault="00477057">
      <w:pPr>
        <w:spacing w:before="0" w:after="0"/>
      </w:pPr>
      <w:r>
        <w:separator/>
      </w:r>
    </w:p>
  </w:endnote>
  <w:endnote w:type="continuationSeparator" w:id="0">
    <w:p w:rsidR="00477057" w:rsidRDefault="0047705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057" w:rsidRDefault="00477057">
      <w:pPr>
        <w:spacing w:before="0" w:after="0"/>
      </w:pPr>
      <w:r>
        <w:separator/>
      </w:r>
    </w:p>
  </w:footnote>
  <w:footnote w:type="continuationSeparator" w:id="0">
    <w:p w:rsidR="00477057" w:rsidRDefault="0047705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AE624A"/>
    <w:multiLevelType w:val="hybridMultilevel"/>
    <w:tmpl w:val="BF2EFCCC"/>
    <w:lvl w:ilvl="0" w:tplc="C3D2DF72"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83762"/>
    <w:multiLevelType w:val="hybridMultilevel"/>
    <w:tmpl w:val="C1346B14"/>
    <w:lvl w:ilvl="0" w:tplc="6DA23ED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57CBB"/>
    <w:multiLevelType w:val="hybridMultilevel"/>
    <w:tmpl w:val="D9FE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onthEnd" w:val="6/30/2021"/>
    <w:docVar w:name="MonthStart" w:val="6/1/2021"/>
    <w:docVar w:name="ShowDynamicGuides" w:val="1"/>
    <w:docVar w:name="ShowMarginGuides" w:val="0"/>
    <w:docVar w:name="ShowOutlines" w:val="0"/>
    <w:docVar w:name="ShowStaticGuides" w:val="0"/>
  </w:docVars>
  <w:rsids>
    <w:rsidRoot w:val="00E308B1"/>
    <w:rsid w:val="00000E02"/>
    <w:rsid w:val="00001696"/>
    <w:rsid w:val="000031B9"/>
    <w:rsid w:val="00003381"/>
    <w:rsid w:val="000048A5"/>
    <w:rsid w:val="000077D1"/>
    <w:rsid w:val="00007965"/>
    <w:rsid w:val="00012518"/>
    <w:rsid w:val="0001491A"/>
    <w:rsid w:val="00017FDE"/>
    <w:rsid w:val="00020439"/>
    <w:rsid w:val="0002463D"/>
    <w:rsid w:val="000263F5"/>
    <w:rsid w:val="000348C1"/>
    <w:rsid w:val="0004301B"/>
    <w:rsid w:val="00044189"/>
    <w:rsid w:val="00046B32"/>
    <w:rsid w:val="0005052B"/>
    <w:rsid w:val="00053071"/>
    <w:rsid w:val="00054349"/>
    <w:rsid w:val="0005635C"/>
    <w:rsid w:val="00060EDB"/>
    <w:rsid w:val="000706EE"/>
    <w:rsid w:val="000726B7"/>
    <w:rsid w:val="00072DD0"/>
    <w:rsid w:val="00074C8B"/>
    <w:rsid w:val="000804F8"/>
    <w:rsid w:val="00091755"/>
    <w:rsid w:val="00091895"/>
    <w:rsid w:val="00097D6E"/>
    <w:rsid w:val="00097FF1"/>
    <w:rsid w:val="000A0B5F"/>
    <w:rsid w:val="000A1EE3"/>
    <w:rsid w:val="000A2151"/>
    <w:rsid w:val="000A298F"/>
    <w:rsid w:val="000A3F5F"/>
    <w:rsid w:val="000A483D"/>
    <w:rsid w:val="000A61CF"/>
    <w:rsid w:val="000A6369"/>
    <w:rsid w:val="000A6913"/>
    <w:rsid w:val="000B0812"/>
    <w:rsid w:val="000B1445"/>
    <w:rsid w:val="000B1A70"/>
    <w:rsid w:val="000B37F2"/>
    <w:rsid w:val="000B5C8E"/>
    <w:rsid w:val="000C4A7F"/>
    <w:rsid w:val="000C701C"/>
    <w:rsid w:val="000D2C3E"/>
    <w:rsid w:val="000E182F"/>
    <w:rsid w:val="000E1A8A"/>
    <w:rsid w:val="000E4F39"/>
    <w:rsid w:val="000E6653"/>
    <w:rsid w:val="000E749E"/>
    <w:rsid w:val="000F0023"/>
    <w:rsid w:val="000F1AD4"/>
    <w:rsid w:val="000F5818"/>
    <w:rsid w:val="000F677E"/>
    <w:rsid w:val="001004D6"/>
    <w:rsid w:val="0010062D"/>
    <w:rsid w:val="001010DA"/>
    <w:rsid w:val="00103638"/>
    <w:rsid w:val="00104702"/>
    <w:rsid w:val="00112AA6"/>
    <w:rsid w:val="001144D7"/>
    <w:rsid w:val="00115EAB"/>
    <w:rsid w:val="00116F51"/>
    <w:rsid w:val="00117CFD"/>
    <w:rsid w:val="0012062B"/>
    <w:rsid w:val="00120F80"/>
    <w:rsid w:val="00121984"/>
    <w:rsid w:val="00124ADC"/>
    <w:rsid w:val="00126B22"/>
    <w:rsid w:val="00131C6F"/>
    <w:rsid w:val="00134413"/>
    <w:rsid w:val="00137567"/>
    <w:rsid w:val="001376FC"/>
    <w:rsid w:val="001412C9"/>
    <w:rsid w:val="00141591"/>
    <w:rsid w:val="00147665"/>
    <w:rsid w:val="00151251"/>
    <w:rsid w:val="001520D2"/>
    <w:rsid w:val="00153612"/>
    <w:rsid w:val="001606CB"/>
    <w:rsid w:val="00161A4B"/>
    <w:rsid w:val="00162212"/>
    <w:rsid w:val="00163A06"/>
    <w:rsid w:val="00165342"/>
    <w:rsid w:val="0016756F"/>
    <w:rsid w:val="001676F0"/>
    <w:rsid w:val="00171638"/>
    <w:rsid w:val="00173463"/>
    <w:rsid w:val="00173DB4"/>
    <w:rsid w:val="00175972"/>
    <w:rsid w:val="001779DD"/>
    <w:rsid w:val="00186900"/>
    <w:rsid w:val="00190A54"/>
    <w:rsid w:val="00193E15"/>
    <w:rsid w:val="00194E0A"/>
    <w:rsid w:val="00196667"/>
    <w:rsid w:val="0019674A"/>
    <w:rsid w:val="00197953"/>
    <w:rsid w:val="001A076C"/>
    <w:rsid w:val="001A368C"/>
    <w:rsid w:val="001A36C9"/>
    <w:rsid w:val="001A5AB4"/>
    <w:rsid w:val="001A688E"/>
    <w:rsid w:val="001A7AAE"/>
    <w:rsid w:val="001B1B1C"/>
    <w:rsid w:val="001B5F6E"/>
    <w:rsid w:val="001B6E21"/>
    <w:rsid w:val="001B729F"/>
    <w:rsid w:val="001C0DC0"/>
    <w:rsid w:val="001C66DD"/>
    <w:rsid w:val="001C6B3C"/>
    <w:rsid w:val="001D3BEC"/>
    <w:rsid w:val="001D4C82"/>
    <w:rsid w:val="001D7D72"/>
    <w:rsid w:val="001E0176"/>
    <w:rsid w:val="001E396D"/>
    <w:rsid w:val="001E48B7"/>
    <w:rsid w:val="001E7666"/>
    <w:rsid w:val="001F2035"/>
    <w:rsid w:val="001F4184"/>
    <w:rsid w:val="001F5037"/>
    <w:rsid w:val="001F6131"/>
    <w:rsid w:val="001F69E5"/>
    <w:rsid w:val="002000BF"/>
    <w:rsid w:val="00200C4F"/>
    <w:rsid w:val="002047D5"/>
    <w:rsid w:val="00206A84"/>
    <w:rsid w:val="00211C0C"/>
    <w:rsid w:val="00217394"/>
    <w:rsid w:val="00220D2B"/>
    <w:rsid w:val="0022215D"/>
    <w:rsid w:val="00224F7D"/>
    <w:rsid w:val="00230955"/>
    <w:rsid w:val="00240EDC"/>
    <w:rsid w:val="0024453F"/>
    <w:rsid w:val="00255871"/>
    <w:rsid w:val="0025748C"/>
    <w:rsid w:val="00263503"/>
    <w:rsid w:val="00263DAA"/>
    <w:rsid w:val="00265791"/>
    <w:rsid w:val="00265E45"/>
    <w:rsid w:val="0027289A"/>
    <w:rsid w:val="00272BAA"/>
    <w:rsid w:val="002741AD"/>
    <w:rsid w:val="00281194"/>
    <w:rsid w:val="00283928"/>
    <w:rsid w:val="00283DFC"/>
    <w:rsid w:val="00283F8B"/>
    <w:rsid w:val="0028550F"/>
    <w:rsid w:val="00287778"/>
    <w:rsid w:val="00287782"/>
    <w:rsid w:val="00291B42"/>
    <w:rsid w:val="00295F39"/>
    <w:rsid w:val="002975E8"/>
    <w:rsid w:val="00297880"/>
    <w:rsid w:val="002A030A"/>
    <w:rsid w:val="002A58EF"/>
    <w:rsid w:val="002A72AA"/>
    <w:rsid w:val="002B2171"/>
    <w:rsid w:val="002B4120"/>
    <w:rsid w:val="002B666C"/>
    <w:rsid w:val="002B6BF5"/>
    <w:rsid w:val="002C1014"/>
    <w:rsid w:val="002C3CD9"/>
    <w:rsid w:val="002D08E5"/>
    <w:rsid w:val="002D1949"/>
    <w:rsid w:val="002D28E0"/>
    <w:rsid w:val="002D38D8"/>
    <w:rsid w:val="002D52D7"/>
    <w:rsid w:val="002E2343"/>
    <w:rsid w:val="002E401C"/>
    <w:rsid w:val="002E7BF8"/>
    <w:rsid w:val="002E7FEF"/>
    <w:rsid w:val="002F22AD"/>
    <w:rsid w:val="002F605F"/>
    <w:rsid w:val="002F7032"/>
    <w:rsid w:val="003043B9"/>
    <w:rsid w:val="00307A0B"/>
    <w:rsid w:val="00313204"/>
    <w:rsid w:val="0031481A"/>
    <w:rsid w:val="00317424"/>
    <w:rsid w:val="00320970"/>
    <w:rsid w:val="0032190C"/>
    <w:rsid w:val="003222E0"/>
    <w:rsid w:val="00323180"/>
    <w:rsid w:val="00326213"/>
    <w:rsid w:val="003276F1"/>
    <w:rsid w:val="003279FD"/>
    <w:rsid w:val="00330C09"/>
    <w:rsid w:val="003363A0"/>
    <w:rsid w:val="00337593"/>
    <w:rsid w:val="00344E99"/>
    <w:rsid w:val="003454B7"/>
    <w:rsid w:val="00345EE9"/>
    <w:rsid w:val="00351074"/>
    <w:rsid w:val="003528A2"/>
    <w:rsid w:val="0035482F"/>
    <w:rsid w:val="003550F7"/>
    <w:rsid w:val="003555A8"/>
    <w:rsid w:val="0035705C"/>
    <w:rsid w:val="00360B29"/>
    <w:rsid w:val="00365DEC"/>
    <w:rsid w:val="00366EE0"/>
    <w:rsid w:val="00370C60"/>
    <w:rsid w:val="003753FB"/>
    <w:rsid w:val="00375B27"/>
    <w:rsid w:val="00376386"/>
    <w:rsid w:val="0037788C"/>
    <w:rsid w:val="00380B64"/>
    <w:rsid w:val="003816F3"/>
    <w:rsid w:val="003824CD"/>
    <w:rsid w:val="003827A0"/>
    <w:rsid w:val="003827C8"/>
    <w:rsid w:val="0038409B"/>
    <w:rsid w:val="00386B40"/>
    <w:rsid w:val="00386F00"/>
    <w:rsid w:val="00387259"/>
    <w:rsid w:val="003952E8"/>
    <w:rsid w:val="00395951"/>
    <w:rsid w:val="00395E7E"/>
    <w:rsid w:val="00397FAE"/>
    <w:rsid w:val="003A1F88"/>
    <w:rsid w:val="003A2A8F"/>
    <w:rsid w:val="003A36D7"/>
    <w:rsid w:val="003A627B"/>
    <w:rsid w:val="003A7F70"/>
    <w:rsid w:val="003B0FB6"/>
    <w:rsid w:val="003B1724"/>
    <w:rsid w:val="003C0FC4"/>
    <w:rsid w:val="003C685D"/>
    <w:rsid w:val="003C7782"/>
    <w:rsid w:val="003D2083"/>
    <w:rsid w:val="003D2484"/>
    <w:rsid w:val="003E1ABC"/>
    <w:rsid w:val="003E1EE7"/>
    <w:rsid w:val="003E61A4"/>
    <w:rsid w:val="003E79A8"/>
    <w:rsid w:val="003F3010"/>
    <w:rsid w:val="003F35AA"/>
    <w:rsid w:val="00400FF5"/>
    <w:rsid w:val="00401202"/>
    <w:rsid w:val="0040258A"/>
    <w:rsid w:val="00405968"/>
    <w:rsid w:val="00407526"/>
    <w:rsid w:val="00415177"/>
    <w:rsid w:val="0042396D"/>
    <w:rsid w:val="00425C0C"/>
    <w:rsid w:val="00431171"/>
    <w:rsid w:val="00434BD6"/>
    <w:rsid w:val="004354C8"/>
    <w:rsid w:val="004355BF"/>
    <w:rsid w:val="0043605D"/>
    <w:rsid w:val="004443D0"/>
    <w:rsid w:val="004447BD"/>
    <w:rsid w:val="004455BF"/>
    <w:rsid w:val="004459BF"/>
    <w:rsid w:val="00445C93"/>
    <w:rsid w:val="00445E92"/>
    <w:rsid w:val="00446710"/>
    <w:rsid w:val="00451C58"/>
    <w:rsid w:val="00453F8A"/>
    <w:rsid w:val="00463715"/>
    <w:rsid w:val="00464642"/>
    <w:rsid w:val="00465808"/>
    <w:rsid w:val="0046786F"/>
    <w:rsid w:val="00472F4C"/>
    <w:rsid w:val="00474A50"/>
    <w:rsid w:val="00474A76"/>
    <w:rsid w:val="00477057"/>
    <w:rsid w:val="00477181"/>
    <w:rsid w:val="0048121F"/>
    <w:rsid w:val="0048142F"/>
    <w:rsid w:val="004816A4"/>
    <w:rsid w:val="0049289E"/>
    <w:rsid w:val="00497158"/>
    <w:rsid w:val="004A083D"/>
    <w:rsid w:val="004A1116"/>
    <w:rsid w:val="004A31F4"/>
    <w:rsid w:val="004A3909"/>
    <w:rsid w:val="004A3A07"/>
    <w:rsid w:val="004A6090"/>
    <w:rsid w:val="004B200E"/>
    <w:rsid w:val="004B2678"/>
    <w:rsid w:val="004B7D45"/>
    <w:rsid w:val="004C0A38"/>
    <w:rsid w:val="004C1965"/>
    <w:rsid w:val="004C27F9"/>
    <w:rsid w:val="004C5CD1"/>
    <w:rsid w:val="004C634B"/>
    <w:rsid w:val="004C6B0A"/>
    <w:rsid w:val="004D1139"/>
    <w:rsid w:val="004D583F"/>
    <w:rsid w:val="004D644A"/>
    <w:rsid w:val="004D6E22"/>
    <w:rsid w:val="004E658A"/>
    <w:rsid w:val="004F02EB"/>
    <w:rsid w:val="004F795D"/>
    <w:rsid w:val="0050375F"/>
    <w:rsid w:val="005047EC"/>
    <w:rsid w:val="00504D97"/>
    <w:rsid w:val="00505BB3"/>
    <w:rsid w:val="005076C8"/>
    <w:rsid w:val="00507C92"/>
    <w:rsid w:val="005158D1"/>
    <w:rsid w:val="005168A3"/>
    <w:rsid w:val="0051779F"/>
    <w:rsid w:val="00524883"/>
    <w:rsid w:val="005251E9"/>
    <w:rsid w:val="00526E79"/>
    <w:rsid w:val="00527E8C"/>
    <w:rsid w:val="00533109"/>
    <w:rsid w:val="005357AA"/>
    <w:rsid w:val="00544AF8"/>
    <w:rsid w:val="00545AF5"/>
    <w:rsid w:val="0054681B"/>
    <w:rsid w:val="00546A86"/>
    <w:rsid w:val="00547BA1"/>
    <w:rsid w:val="00552E6F"/>
    <w:rsid w:val="005548E5"/>
    <w:rsid w:val="00555C71"/>
    <w:rsid w:val="0055715A"/>
    <w:rsid w:val="00560881"/>
    <w:rsid w:val="00560992"/>
    <w:rsid w:val="005642C5"/>
    <w:rsid w:val="0056462C"/>
    <w:rsid w:val="00565F43"/>
    <w:rsid w:val="0056632E"/>
    <w:rsid w:val="00566847"/>
    <w:rsid w:val="00566F3C"/>
    <w:rsid w:val="00570D6C"/>
    <w:rsid w:val="00572697"/>
    <w:rsid w:val="00593193"/>
    <w:rsid w:val="005936C9"/>
    <w:rsid w:val="005A0BAF"/>
    <w:rsid w:val="005A228D"/>
    <w:rsid w:val="005A2E01"/>
    <w:rsid w:val="005A4EE8"/>
    <w:rsid w:val="005A7E9E"/>
    <w:rsid w:val="005B0C48"/>
    <w:rsid w:val="005B16E1"/>
    <w:rsid w:val="005B3CFB"/>
    <w:rsid w:val="005B5EFA"/>
    <w:rsid w:val="005B6C0A"/>
    <w:rsid w:val="005C0E3C"/>
    <w:rsid w:val="005C2A3E"/>
    <w:rsid w:val="005C6747"/>
    <w:rsid w:val="005D068C"/>
    <w:rsid w:val="005D54B4"/>
    <w:rsid w:val="005D627A"/>
    <w:rsid w:val="005D6635"/>
    <w:rsid w:val="005D7C09"/>
    <w:rsid w:val="005E5111"/>
    <w:rsid w:val="005F08D8"/>
    <w:rsid w:val="005F0E1F"/>
    <w:rsid w:val="005F2DD7"/>
    <w:rsid w:val="005F4C8D"/>
    <w:rsid w:val="005F5801"/>
    <w:rsid w:val="005F6789"/>
    <w:rsid w:val="005F7901"/>
    <w:rsid w:val="00601CD1"/>
    <w:rsid w:val="0060242E"/>
    <w:rsid w:val="00603531"/>
    <w:rsid w:val="00605A5B"/>
    <w:rsid w:val="00605F8D"/>
    <w:rsid w:val="00607D84"/>
    <w:rsid w:val="00610902"/>
    <w:rsid w:val="00610D42"/>
    <w:rsid w:val="0061168F"/>
    <w:rsid w:val="00611F1D"/>
    <w:rsid w:val="00612C79"/>
    <w:rsid w:val="0061485F"/>
    <w:rsid w:val="00617648"/>
    <w:rsid w:val="0062052B"/>
    <w:rsid w:val="00620BF1"/>
    <w:rsid w:val="00622D4C"/>
    <w:rsid w:val="00623415"/>
    <w:rsid w:val="00625109"/>
    <w:rsid w:val="00625939"/>
    <w:rsid w:val="00627B4D"/>
    <w:rsid w:val="00630776"/>
    <w:rsid w:val="00633B66"/>
    <w:rsid w:val="00640E24"/>
    <w:rsid w:val="00645F3C"/>
    <w:rsid w:val="00647172"/>
    <w:rsid w:val="006565B1"/>
    <w:rsid w:val="0066039C"/>
    <w:rsid w:val="00661428"/>
    <w:rsid w:val="00661790"/>
    <w:rsid w:val="00665A63"/>
    <w:rsid w:val="00670DBE"/>
    <w:rsid w:val="00672C5E"/>
    <w:rsid w:val="00675485"/>
    <w:rsid w:val="006756B4"/>
    <w:rsid w:val="00677CAA"/>
    <w:rsid w:val="00682267"/>
    <w:rsid w:val="006830AF"/>
    <w:rsid w:val="006838DC"/>
    <w:rsid w:val="006850E0"/>
    <w:rsid w:val="00686419"/>
    <w:rsid w:val="006865C2"/>
    <w:rsid w:val="0068694C"/>
    <w:rsid w:val="006872D5"/>
    <w:rsid w:val="00690FA5"/>
    <w:rsid w:val="0069175D"/>
    <w:rsid w:val="00691FB5"/>
    <w:rsid w:val="006971E8"/>
    <w:rsid w:val="006A25C2"/>
    <w:rsid w:val="006A2C01"/>
    <w:rsid w:val="006A4284"/>
    <w:rsid w:val="006B20D1"/>
    <w:rsid w:val="006B56D0"/>
    <w:rsid w:val="006B6121"/>
    <w:rsid w:val="006B6B45"/>
    <w:rsid w:val="006B7B07"/>
    <w:rsid w:val="006C0243"/>
    <w:rsid w:val="006C46B2"/>
    <w:rsid w:val="006C7F18"/>
    <w:rsid w:val="006C7F50"/>
    <w:rsid w:val="006D26EA"/>
    <w:rsid w:val="006D4A09"/>
    <w:rsid w:val="006D4DB5"/>
    <w:rsid w:val="006D5F7D"/>
    <w:rsid w:val="006D6E60"/>
    <w:rsid w:val="006E3C81"/>
    <w:rsid w:val="006E4B30"/>
    <w:rsid w:val="006E67C0"/>
    <w:rsid w:val="006F0006"/>
    <w:rsid w:val="006F098D"/>
    <w:rsid w:val="006F0EFC"/>
    <w:rsid w:val="006F1EDD"/>
    <w:rsid w:val="006F3526"/>
    <w:rsid w:val="006F48B9"/>
    <w:rsid w:val="00702675"/>
    <w:rsid w:val="0071063C"/>
    <w:rsid w:val="00710EF3"/>
    <w:rsid w:val="007113F5"/>
    <w:rsid w:val="00712937"/>
    <w:rsid w:val="007141D0"/>
    <w:rsid w:val="00714CF9"/>
    <w:rsid w:val="0071760A"/>
    <w:rsid w:val="00720BDC"/>
    <w:rsid w:val="007217BB"/>
    <w:rsid w:val="007240AB"/>
    <w:rsid w:val="00724B4D"/>
    <w:rsid w:val="0072665D"/>
    <w:rsid w:val="00731AFD"/>
    <w:rsid w:val="00732BA4"/>
    <w:rsid w:val="00732CF1"/>
    <w:rsid w:val="00732FA8"/>
    <w:rsid w:val="00732FF2"/>
    <w:rsid w:val="007350BC"/>
    <w:rsid w:val="00740CC0"/>
    <w:rsid w:val="007461A7"/>
    <w:rsid w:val="007518E3"/>
    <w:rsid w:val="00752524"/>
    <w:rsid w:val="00753644"/>
    <w:rsid w:val="00755DF6"/>
    <w:rsid w:val="00756E06"/>
    <w:rsid w:val="007578F9"/>
    <w:rsid w:val="00760C93"/>
    <w:rsid w:val="007616B6"/>
    <w:rsid w:val="007621D5"/>
    <w:rsid w:val="007637D0"/>
    <w:rsid w:val="007640CE"/>
    <w:rsid w:val="007656A6"/>
    <w:rsid w:val="00765887"/>
    <w:rsid w:val="00767194"/>
    <w:rsid w:val="00773E41"/>
    <w:rsid w:val="00775BE7"/>
    <w:rsid w:val="007803A6"/>
    <w:rsid w:val="00782ED7"/>
    <w:rsid w:val="0078443E"/>
    <w:rsid w:val="0078686C"/>
    <w:rsid w:val="00787377"/>
    <w:rsid w:val="00787517"/>
    <w:rsid w:val="007876F1"/>
    <w:rsid w:val="007914D3"/>
    <w:rsid w:val="00791956"/>
    <w:rsid w:val="007932CB"/>
    <w:rsid w:val="0079381A"/>
    <w:rsid w:val="00795E09"/>
    <w:rsid w:val="007965D3"/>
    <w:rsid w:val="007A1426"/>
    <w:rsid w:val="007A2147"/>
    <w:rsid w:val="007A3C00"/>
    <w:rsid w:val="007A3D66"/>
    <w:rsid w:val="007A4AA3"/>
    <w:rsid w:val="007A780D"/>
    <w:rsid w:val="007A7C59"/>
    <w:rsid w:val="007C334E"/>
    <w:rsid w:val="007C3547"/>
    <w:rsid w:val="007C535C"/>
    <w:rsid w:val="007C5ABA"/>
    <w:rsid w:val="007C7376"/>
    <w:rsid w:val="007D7245"/>
    <w:rsid w:val="007E06A6"/>
    <w:rsid w:val="007E147D"/>
    <w:rsid w:val="007E1508"/>
    <w:rsid w:val="007E38FC"/>
    <w:rsid w:val="007E4421"/>
    <w:rsid w:val="007E62E5"/>
    <w:rsid w:val="007F0C44"/>
    <w:rsid w:val="007F12D7"/>
    <w:rsid w:val="007F339A"/>
    <w:rsid w:val="007F48D5"/>
    <w:rsid w:val="007F6B6A"/>
    <w:rsid w:val="007F7D43"/>
    <w:rsid w:val="00800BF5"/>
    <w:rsid w:val="00806E61"/>
    <w:rsid w:val="008126E8"/>
    <w:rsid w:val="00812DAD"/>
    <w:rsid w:val="0081356A"/>
    <w:rsid w:val="008137B5"/>
    <w:rsid w:val="00814199"/>
    <w:rsid w:val="00816BA3"/>
    <w:rsid w:val="00820561"/>
    <w:rsid w:val="008207B8"/>
    <w:rsid w:val="008213BA"/>
    <w:rsid w:val="0082242B"/>
    <w:rsid w:val="0082301B"/>
    <w:rsid w:val="00823702"/>
    <w:rsid w:val="00826CEF"/>
    <w:rsid w:val="008303CB"/>
    <w:rsid w:val="00830E2B"/>
    <w:rsid w:val="00831DE1"/>
    <w:rsid w:val="00832172"/>
    <w:rsid w:val="00832C2D"/>
    <w:rsid w:val="00833277"/>
    <w:rsid w:val="00835421"/>
    <w:rsid w:val="00836BD3"/>
    <w:rsid w:val="008417EB"/>
    <w:rsid w:val="00841D56"/>
    <w:rsid w:val="00842611"/>
    <w:rsid w:val="008445C8"/>
    <w:rsid w:val="00845864"/>
    <w:rsid w:val="008458C4"/>
    <w:rsid w:val="00846732"/>
    <w:rsid w:val="00847573"/>
    <w:rsid w:val="0085055F"/>
    <w:rsid w:val="00850754"/>
    <w:rsid w:val="008509C1"/>
    <w:rsid w:val="00851AC3"/>
    <w:rsid w:val="0085272D"/>
    <w:rsid w:val="008527EC"/>
    <w:rsid w:val="00853CD7"/>
    <w:rsid w:val="00856860"/>
    <w:rsid w:val="00857663"/>
    <w:rsid w:val="00857A43"/>
    <w:rsid w:val="008608FE"/>
    <w:rsid w:val="00863E6F"/>
    <w:rsid w:val="00864DBC"/>
    <w:rsid w:val="00870135"/>
    <w:rsid w:val="008705D0"/>
    <w:rsid w:val="00874AF5"/>
    <w:rsid w:val="00875357"/>
    <w:rsid w:val="00877291"/>
    <w:rsid w:val="008777B5"/>
    <w:rsid w:val="00881916"/>
    <w:rsid w:val="008820CE"/>
    <w:rsid w:val="00882A74"/>
    <w:rsid w:val="00882C12"/>
    <w:rsid w:val="008833A4"/>
    <w:rsid w:val="00883D3B"/>
    <w:rsid w:val="00884A64"/>
    <w:rsid w:val="008863EC"/>
    <w:rsid w:val="008901CD"/>
    <w:rsid w:val="008905ED"/>
    <w:rsid w:val="008918F9"/>
    <w:rsid w:val="00891E09"/>
    <w:rsid w:val="008945FC"/>
    <w:rsid w:val="0089535B"/>
    <w:rsid w:val="00896A64"/>
    <w:rsid w:val="00896AC6"/>
    <w:rsid w:val="0089723A"/>
    <w:rsid w:val="008974F1"/>
    <w:rsid w:val="008A1822"/>
    <w:rsid w:val="008A1D70"/>
    <w:rsid w:val="008A3B84"/>
    <w:rsid w:val="008A4764"/>
    <w:rsid w:val="008A58B8"/>
    <w:rsid w:val="008A5C1B"/>
    <w:rsid w:val="008A67F5"/>
    <w:rsid w:val="008B0F7C"/>
    <w:rsid w:val="008B1BF8"/>
    <w:rsid w:val="008B5FA8"/>
    <w:rsid w:val="008B79EC"/>
    <w:rsid w:val="008C082F"/>
    <w:rsid w:val="008C2CFC"/>
    <w:rsid w:val="008C76EE"/>
    <w:rsid w:val="008D1AC4"/>
    <w:rsid w:val="008D2DAD"/>
    <w:rsid w:val="008D32B3"/>
    <w:rsid w:val="008D3C10"/>
    <w:rsid w:val="008D44AE"/>
    <w:rsid w:val="008D67E7"/>
    <w:rsid w:val="008D6A89"/>
    <w:rsid w:val="008D7220"/>
    <w:rsid w:val="008D7450"/>
    <w:rsid w:val="008E0F37"/>
    <w:rsid w:val="008E15FB"/>
    <w:rsid w:val="008E30C5"/>
    <w:rsid w:val="008E3439"/>
    <w:rsid w:val="008F7AA5"/>
    <w:rsid w:val="009021EF"/>
    <w:rsid w:val="009028EA"/>
    <w:rsid w:val="009051AB"/>
    <w:rsid w:val="00905555"/>
    <w:rsid w:val="00907A48"/>
    <w:rsid w:val="00907BEE"/>
    <w:rsid w:val="00912370"/>
    <w:rsid w:val="0091306D"/>
    <w:rsid w:val="00916D6C"/>
    <w:rsid w:val="00924194"/>
    <w:rsid w:val="00925C5E"/>
    <w:rsid w:val="00925ED9"/>
    <w:rsid w:val="009301A3"/>
    <w:rsid w:val="00932BC6"/>
    <w:rsid w:val="00933EA0"/>
    <w:rsid w:val="009343B1"/>
    <w:rsid w:val="009346E8"/>
    <w:rsid w:val="009354A4"/>
    <w:rsid w:val="00935EA2"/>
    <w:rsid w:val="0093735F"/>
    <w:rsid w:val="00937ECD"/>
    <w:rsid w:val="0094090F"/>
    <w:rsid w:val="00944748"/>
    <w:rsid w:val="009458BD"/>
    <w:rsid w:val="009462E4"/>
    <w:rsid w:val="00952E00"/>
    <w:rsid w:val="00956999"/>
    <w:rsid w:val="00957171"/>
    <w:rsid w:val="009613DF"/>
    <w:rsid w:val="0096213D"/>
    <w:rsid w:val="009635E9"/>
    <w:rsid w:val="00963D06"/>
    <w:rsid w:val="00963D2C"/>
    <w:rsid w:val="00966112"/>
    <w:rsid w:val="00967034"/>
    <w:rsid w:val="009670B9"/>
    <w:rsid w:val="00971D29"/>
    <w:rsid w:val="00971FDB"/>
    <w:rsid w:val="009755B9"/>
    <w:rsid w:val="00975D76"/>
    <w:rsid w:val="009820E2"/>
    <w:rsid w:val="009838F2"/>
    <w:rsid w:val="009844E6"/>
    <w:rsid w:val="00991C0C"/>
    <w:rsid w:val="009931E1"/>
    <w:rsid w:val="00993B73"/>
    <w:rsid w:val="009961B0"/>
    <w:rsid w:val="00997C7D"/>
    <w:rsid w:val="009A164A"/>
    <w:rsid w:val="009A1D2D"/>
    <w:rsid w:val="009A459D"/>
    <w:rsid w:val="009A522A"/>
    <w:rsid w:val="009A7C5B"/>
    <w:rsid w:val="009B01EC"/>
    <w:rsid w:val="009B11B7"/>
    <w:rsid w:val="009B182F"/>
    <w:rsid w:val="009B1D04"/>
    <w:rsid w:val="009B7408"/>
    <w:rsid w:val="009C5860"/>
    <w:rsid w:val="009D0B5A"/>
    <w:rsid w:val="009D47D7"/>
    <w:rsid w:val="009D7414"/>
    <w:rsid w:val="009D7FF5"/>
    <w:rsid w:val="009E0D85"/>
    <w:rsid w:val="009E11C8"/>
    <w:rsid w:val="009E1B88"/>
    <w:rsid w:val="009E32FA"/>
    <w:rsid w:val="009E3AF8"/>
    <w:rsid w:val="009E63CF"/>
    <w:rsid w:val="009E784C"/>
    <w:rsid w:val="009F13A1"/>
    <w:rsid w:val="009F3222"/>
    <w:rsid w:val="009F340D"/>
    <w:rsid w:val="009F4975"/>
    <w:rsid w:val="009F56CA"/>
    <w:rsid w:val="00A0241D"/>
    <w:rsid w:val="00A0244C"/>
    <w:rsid w:val="00A035D2"/>
    <w:rsid w:val="00A05ADB"/>
    <w:rsid w:val="00A10307"/>
    <w:rsid w:val="00A10E0F"/>
    <w:rsid w:val="00A121C6"/>
    <w:rsid w:val="00A16E69"/>
    <w:rsid w:val="00A17DC2"/>
    <w:rsid w:val="00A203C7"/>
    <w:rsid w:val="00A24012"/>
    <w:rsid w:val="00A24795"/>
    <w:rsid w:val="00A2617C"/>
    <w:rsid w:val="00A266D6"/>
    <w:rsid w:val="00A2754C"/>
    <w:rsid w:val="00A306DE"/>
    <w:rsid w:val="00A32255"/>
    <w:rsid w:val="00A32ADA"/>
    <w:rsid w:val="00A362C8"/>
    <w:rsid w:val="00A37BB6"/>
    <w:rsid w:val="00A41410"/>
    <w:rsid w:val="00A4285E"/>
    <w:rsid w:val="00A4419F"/>
    <w:rsid w:val="00A50D6A"/>
    <w:rsid w:val="00A53199"/>
    <w:rsid w:val="00A541F4"/>
    <w:rsid w:val="00A54423"/>
    <w:rsid w:val="00A55D3C"/>
    <w:rsid w:val="00A612C9"/>
    <w:rsid w:val="00A62A27"/>
    <w:rsid w:val="00A63E08"/>
    <w:rsid w:val="00A65312"/>
    <w:rsid w:val="00A712A6"/>
    <w:rsid w:val="00A73376"/>
    <w:rsid w:val="00A80A43"/>
    <w:rsid w:val="00A81BB2"/>
    <w:rsid w:val="00A84F96"/>
    <w:rsid w:val="00A86752"/>
    <w:rsid w:val="00A915D6"/>
    <w:rsid w:val="00A91927"/>
    <w:rsid w:val="00A92B93"/>
    <w:rsid w:val="00A96D05"/>
    <w:rsid w:val="00A97390"/>
    <w:rsid w:val="00AA251B"/>
    <w:rsid w:val="00AA33A9"/>
    <w:rsid w:val="00AA41C9"/>
    <w:rsid w:val="00AA535A"/>
    <w:rsid w:val="00AB5AB6"/>
    <w:rsid w:val="00AC2B6C"/>
    <w:rsid w:val="00AC4161"/>
    <w:rsid w:val="00AC462C"/>
    <w:rsid w:val="00AC4B52"/>
    <w:rsid w:val="00AD3FF8"/>
    <w:rsid w:val="00AD4FA8"/>
    <w:rsid w:val="00AD5EA5"/>
    <w:rsid w:val="00AD62B0"/>
    <w:rsid w:val="00AD6EBF"/>
    <w:rsid w:val="00AD7F17"/>
    <w:rsid w:val="00AE0552"/>
    <w:rsid w:val="00AE4ED0"/>
    <w:rsid w:val="00AE6FE4"/>
    <w:rsid w:val="00AE7BCE"/>
    <w:rsid w:val="00AF0D39"/>
    <w:rsid w:val="00AF1ACB"/>
    <w:rsid w:val="00AF78B7"/>
    <w:rsid w:val="00AF7AD2"/>
    <w:rsid w:val="00B02442"/>
    <w:rsid w:val="00B030EE"/>
    <w:rsid w:val="00B03B1D"/>
    <w:rsid w:val="00B040DB"/>
    <w:rsid w:val="00B06B2A"/>
    <w:rsid w:val="00B202FA"/>
    <w:rsid w:val="00B228A1"/>
    <w:rsid w:val="00B22DB7"/>
    <w:rsid w:val="00B23B46"/>
    <w:rsid w:val="00B23D05"/>
    <w:rsid w:val="00B26082"/>
    <w:rsid w:val="00B27E9F"/>
    <w:rsid w:val="00B31340"/>
    <w:rsid w:val="00B32A5C"/>
    <w:rsid w:val="00B33D97"/>
    <w:rsid w:val="00B34194"/>
    <w:rsid w:val="00B36FA6"/>
    <w:rsid w:val="00B4216A"/>
    <w:rsid w:val="00B424B5"/>
    <w:rsid w:val="00B42803"/>
    <w:rsid w:val="00B44310"/>
    <w:rsid w:val="00B44E92"/>
    <w:rsid w:val="00B47FCC"/>
    <w:rsid w:val="00B51909"/>
    <w:rsid w:val="00B533B5"/>
    <w:rsid w:val="00B53D7A"/>
    <w:rsid w:val="00B60767"/>
    <w:rsid w:val="00B60B7E"/>
    <w:rsid w:val="00B60C7C"/>
    <w:rsid w:val="00B61F24"/>
    <w:rsid w:val="00B62906"/>
    <w:rsid w:val="00B74943"/>
    <w:rsid w:val="00B76344"/>
    <w:rsid w:val="00B76BA6"/>
    <w:rsid w:val="00B77569"/>
    <w:rsid w:val="00B80423"/>
    <w:rsid w:val="00B80516"/>
    <w:rsid w:val="00B81BE3"/>
    <w:rsid w:val="00B851AA"/>
    <w:rsid w:val="00B85534"/>
    <w:rsid w:val="00B92E8F"/>
    <w:rsid w:val="00B95167"/>
    <w:rsid w:val="00B97ECB"/>
    <w:rsid w:val="00BA51AB"/>
    <w:rsid w:val="00BA73E3"/>
    <w:rsid w:val="00BB1A00"/>
    <w:rsid w:val="00BB23C5"/>
    <w:rsid w:val="00BB2A8B"/>
    <w:rsid w:val="00BC0D7F"/>
    <w:rsid w:val="00BC6A26"/>
    <w:rsid w:val="00BD0FEE"/>
    <w:rsid w:val="00BD131E"/>
    <w:rsid w:val="00BD3183"/>
    <w:rsid w:val="00BD5FEC"/>
    <w:rsid w:val="00BE3202"/>
    <w:rsid w:val="00BE7C85"/>
    <w:rsid w:val="00BF0FEE"/>
    <w:rsid w:val="00BF35DB"/>
    <w:rsid w:val="00BF4383"/>
    <w:rsid w:val="00BF575C"/>
    <w:rsid w:val="00BF58C8"/>
    <w:rsid w:val="00C032EF"/>
    <w:rsid w:val="00C03881"/>
    <w:rsid w:val="00C03BF3"/>
    <w:rsid w:val="00C049FD"/>
    <w:rsid w:val="00C06327"/>
    <w:rsid w:val="00C070D7"/>
    <w:rsid w:val="00C0710E"/>
    <w:rsid w:val="00C1140A"/>
    <w:rsid w:val="00C13019"/>
    <w:rsid w:val="00C15387"/>
    <w:rsid w:val="00C1651D"/>
    <w:rsid w:val="00C168B9"/>
    <w:rsid w:val="00C16972"/>
    <w:rsid w:val="00C225B2"/>
    <w:rsid w:val="00C23E0C"/>
    <w:rsid w:val="00C24304"/>
    <w:rsid w:val="00C31643"/>
    <w:rsid w:val="00C3253C"/>
    <w:rsid w:val="00C34572"/>
    <w:rsid w:val="00C3494A"/>
    <w:rsid w:val="00C34BE5"/>
    <w:rsid w:val="00C3558D"/>
    <w:rsid w:val="00C36829"/>
    <w:rsid w:val="00C406CB"/>
    <w:rsid w:val="00C40EDF"/>
    <w:rsid w:val="00C41633"/>
    <w:rsid w:val="00C42068"/>
    <w:rsid w:val="00C42E1F"/>
    <w:rsid w:val="00C449CB"/>
    <w:rsid w:val="00C462D9"/>
    <w:rsid w:val="00C515FE"/>
    <w:rsid w:val="00C53CA0"/>
    <w:rsid w:val="00C5780D"/>
    <w:rsid w:val="00C61B73"/>
    <w:rsid w:val="00C62485"/>
    <w:rsid w:val="00C63AD3"/>
    <w:rsid w:val="00C63EFB"/>
    <w:rsid w:val="00C64E3D"/>
    <w:rsid w:val="00C65DB3"/>
    <w:rsid w:val="00C70922"/>
    <w:rsid w:val="00C7286C"/>
    <w:rsid w:val="00C73E10"/>
    <w:rsid w:val="00C758F0"/>
    <w:rsid w:val="00C805A3"/>
    <w:rsid w:val="00C82D43"/>
    <w:rsid w:val="00C82D61"/>
    <w:rsid w:val="00C834A6"/>
    <w:rsid w:val="00C8366D"/>
    <w:rsid w:val="00C96D1E"/>
    <w:rsid w:val="00C96D77"/>
    <w:rsid w:val="00CA150D"/>
    <w:rsid w:val="00CA4D44"/>
    <w:rsid w:val="00CA66CB"/>
    <w:rsid w:val="00CA6CDE"/>
    <w:rsid w:val="00CB00F4"/>
    <w:rsid w:val="00CB04DF"/>
    <w:rsid w:val="00CB102E"/>
    <w:rsid w:val="00CB5DB6"/>
    <w:rsid w:val="00CB6102"/>
    <w:rsid w:val="00CB7716"/>
    <w:rsid w:val="00CB7E70"/>
    <w:rsid w:val="00CC27D0"/>
    <w:rsid w:val="00CD0AC9"/>
    <w:rsid w:val="00CD7A1A"/>
    <w:rsid w:val="00CE0694"/>
    <w:rsid w:val="00CE0FD4"/>
    <w:rsid w:val="00CE11B2"/>
    <w:rsid w:val="00CE6E2D"/>
    <w:rsid w:val="00CE6EAC"/>
    <w:rsid w:val="00CE795A"/>
    <w:rsid w:val="00CF260F"/>
    <w:rsid w:val="00CF67F1"/>
    <w:rsid w:val="00D02731"/>
    <w:rsid w:val="00D0627F"/>
    <w:rsid w:val="00D11D5E"/>
    <w:rsid w:val="00D121A8"/>
    <w:rsid w:val="00D13B9A"/>
    <w:rsid w:val="00D16E75"/>
    <w:rsid w:val="00D178CC"/>
    <w:rsid w:val="00D17D66"/>
    <w:rsid w:val="00D22154"/>
    <w:rsid w:val="00D22F6A"/>
    <w:rsid w:val="00D23179"/>
    <w:rsid w:val="00D304A4"/>
    <w:rsid w:val="00D32C5F"/>
    <w:rsid w:val="00D42027"/>
    <w:rsid w:val="00D42226"/>
    <w:rsid w:val="00D440A6"/>
    <w:rsid w:val="00D45D03"/>
    <w:rsid w:val="00D47DC5"/>
    <w:rsid w:val="00D50609"/>
    <w:rsid w:val="00D550AC"/>
    <w:rsid w:val="00D56077"/>
    <w:rsid w:val="00D56242"/>
    <w:rsid w:val="00D56ED3"/>
    <w:rsid w:val="00D66534"/>
    <w:rsid w:val="00D67C65"/>
    <w:rsid w:val="00D71A52"/>
    <w:rsid w:val="00D7336E"/>
    <w:rsid w:val="00D75401"/>
    <w:rsid w:val="00D81D2F"/>
    <w:rsid w:val="00D84B2B"/>
    <w:rsid w:val="00D85816"/>
    <w:rsid w:val="00D86D82"/>
    <w:rsid w:val="00D917E4"/>
    <w:rsid w:val="00D92764"/>
    <w:rsid w:val="00D96A6D"/>
    <w:rsid w:val="00D971F3"/>
    <w:rsid w:val="00D977BD"/>
    <w:rsid w:val="00DA1BEE"/>
    <w:rsid w:val="00DA368F"/>
    <w:rsid w:val="00DA44B8"/>
    <w:rsid w:val="00DA561B"/>
    <w:rsid w:val="00DA736A"/>
    <w:rsid w:val="00DB33F0"/>
    <w:rsid w:val="00DC2F4C"/>
    <w:rsid w:val="00DC6977"/>
    <w:rsid w:val="00DD7A2B"/>
    <w:rsid w:val="00DE0217"/>
    <w:rsid w:val="00DE2F9F"/>
    <w:rsid w:val="00DE33C8"/>
    <w:rsid w:val="00DE5A31"/>
    <w:rsid w:val="00DE642D"/>
    <w:rsid w:val="00DE72C9"/>
    <w:rsid w:val="00DF2D8A"/>
    <w:rsid w:val="00DF4484"/>
    <w:rsid w:val="00DF5156"/>
    <w:rsid w:val="00DF5423"/>
    <w:rsid w:val="00DF7B67"/>
    <w:rsid w:val="00E00F77"/>
    <w:rsid w:val="00E04190"/>
    <w:rsid w:val="00E1477D"/>
    <w:rsid w:val="00E14FE6"/>
    <w:rsid w:val="00E2372C"/>
    <w:rsid w:val="00E2423E"/>
    <w:rsid w:val="00E26B5E"/>
    <w:rsid w:val="00E27E12"/>
    <w:rsid w:val="00E308B1"/>
    <w:rsid w:val="00E379AD"/>
    <w:rsid w:val="00E407BC"/>
    <w:rsid w:val="00E434B3"/>
    <w:rsid w:val="00E446D6"/>
    <w:rsid w:val="00E44A42"/>
    <w:rsid w:val="00E4735F"/>
    <w:rsid w:val="00E47DB9"/>
    <w:rsid w:val="00E510F3"/>
    <w:rsid w:val="00E53093"/>
    <w:rsid w:val="00E54EE0"/>
    <w:rsid w:val="00E56010"/>
    <w:rsid w:val="00E56858"/>
    <w:rsid w:val="00E60CBB"/>
    <w:rsid w:val="00E6281E"/>
    <w:rsid w:val="00E62EB4"/>
    <w:rsid w:val="00E63625"/>
    <w:rsid w:val="00E65EDF"/>
    <w:rsid w:val="00E66324"/>
    <w:rsid w:val="00E7000F"/>
    <w:rsid w:val="00E82631"/>
    <w:rsid w:val="00E84FD9"/>
    <w:rsid w:val="00E901D2"/>
    <w:rsid w:val="00E932F6"/>
    <w:rsid w:val="00E95F95"/>
    <w:rsid w:val="00EA088E"/>
    <w:rsid w:val="00EA415B"/>
    <w:rsid w:val="00EA4A51"/>
    <w:rsid w:val="00EA50B1"/>
    <w:rsid w:val="00EA6996"/>
    <w:rsid w:val="00EA7B7D"/>
    <w:rsid w:val="00EB3470"/>
    <w:rsid w:val="00EB5B75"/>
    <w:rsid w:val="00EB6CEC"/>
    <w:rsid w:val="00EC1E11"/>
    <w:rsid w:val="00EC2F21"/>
    <w:rsid w:val="00EC3EF6"/>
    <w:rsid w:val="00EC5845"/>
    <w:rsid w:val="00ED110B"/>
    <w:rsid w:val="00ED368C"/>
    <w:rsid w:val="00ED6DB4"/>
    <w:rsid w:val="00ED7F7B"/>
    <w:rsid w:val="00EE0A01"/>
    <w:rsid w:val="00EE418B"/>
    <w:rsid w:val="00EE478E"/>
    <w:rsid w:val="00EF11EB"/>
    <w:rsid w:val="00EF3A3F"/>
    <w:rsid w:val="00EF5506"/>
    <w:rsid w:val="00EF5CE6"/>
    <w:rsid w:val="00F01C58"/>
    <w:rsid w:val="00F02E5C"/>
    <w:rsid w:val="00F10AFF"/>
    <w:rsid w:val="00F12170"/>
    <w:rsid w:val="00F1530D"/>
    <w:rsid w:val="00F159D4"/>
    <w:rsid w:val="00F303DA"/>
    <w:rsid w:val="00F32DA4"/>
    <w:rsid w:val="00F33AA7"/>
    <w:rsid w:val="00F35C7F"/>
    <w:rsid w:val="00F4046E"/>
    <w:rsid w:val="00F43AFC"/>
    <w:rsid w:val="00F45CF4"/>
    <w:rsid w:val="00F504C6"/>
    <w:rsid w:val="00F53638"/>
    <w:rsid w:val="00F5631E"/>
    <w:rsid w:val="00F57AC4"/>
    <w:rsid w:val="00F61831"/>
    <w:rsid w:val="00F63103"/>
    <w:rsid w:val="00F64678"/>
    <w:rsid w:val="00F64817"/>
    <w:rsid w:val="00F64D92"/>
    <w:rsid w:val="00F65A2B"/>
    <w:rsid w:val="00F66119"/>
    <w:rsid w:val="00F66126"/>
    <w:rsid w:val="00F66611"/>
    <w:rsid w:val="00F71FE2"/>
    <w:rsid w:val="00F73458"/>
    <w:rsid w:val="00F7363F"/>
    <w:rsid w:val="00F76C7D"/>
    <w:rsid w:val="00F8064C"/>
    <w:rsid w:val="00F8135B"/>
    <w:rsid w:val="00F8242D"/>
    <w:rsid w:val="00F84F06"/>
    <w:rsid w:val="00F86E92"/>
    <w:rsid w:val="00F8772D"/>
    <w:rsid w:val="00F900F0"/>
    <w:rsid w:val="00F906A3"/>
    <w:rsid w:val="00F9276B"/>
    <w:rsid w:val="00F97435"/>
    <w:rsid w:val="00FA1605"/>
    <w:rsid w:val="00FA6A83"/>
    <w:rsid w:val="00FB2C1E"/>
    <w:rsid w:val="00FB56E1"/>
    <w:rsid w:val="00FB5C26"/>
    <w:rsid w:val="00FB622D"/>
    <w:rsid w:val="00FB68D0"/>
    <w:rsid w:val="00FB7002"/>
    <w:rsid w:val="00FC0B15"/>
    <w:rsid w:val="00FC0F35"/>
    <w:rsid w:val="00FC3CF2"/>
    <w:rsid w:val="00FC69E9"/>
    <w:rsid w:val="00FD0018"/>
    <w:rsid w:val="00FD0F65"/>
    <w:rsid w:val="00FD17A4"/>
    <w:rsid w:val="00FD605E"/>
    <w:rsid w:val="00FD6206"/>
    <w:rsid w:val="00FE1CD4"/>
    <w:rsid w:val="00FE1FAF"/>
    <w:rsid w:val="00FE37B6"/>
    <w:rsid w:val="00FE4B99"/>
    <w:rsid w:val="00FE6448"/>
    <w:rsid w:val="00FF46CB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6178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05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5"/>
    <w:qFormat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5"/>
    <w:rPr>
      <w:sz w:val="20"/>
    </w:rPr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unhideWhenUsed/>
    <w:qFormat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308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820E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A2479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27E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931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b.gy/s141d9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vetter@workforceessential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vetter\AppData\Roaming\Microsoft\Templates\Snapshot%20calenda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B41E9C2D45D49F4BEDBFB6236EE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C31B-B89A-4A3B-B287-9452EA6391E0}"/>
      </w:docPartPr>
      <w:docPartBody>
        <w:p w:rsidR="006933E8" w:rsidRDefault="00B27464" w:rsidP="00B27464">
          <w:pPr>
            <w:pStyle w:val="FB41E9C2D45D49F4BEDBFB6236EE3CF0"/>
          </w:pPr>
          <w:r>
            <w:t>Monday</w:t>
          </w:r>
        </w:p>
      </w:docPartBody>
    </w:docPart>
    <w:docPart>
      <w:docPartPr>
        <w:name w:val="86215EFBB3E64E2EBA438E42D0A29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CD03F-B370-4BCB-BD86-6810A19657E2}"/>
      </w:docPartPr>
      <w:docPartBody>
        <w:p w:rsidR="006933E8" w:rsidRDefault="00B27464" w:rsidP="00B27464">
          <w:pPr>
            <w:pStyle w:val="86215EFBB3E64E2EBA438E42D0A2946C"/>
          </w:pPr>
          <w:r>
            <w:t>Tuesday</w:t>
          </w:r>
        </w:p>
      </w:docPartBody>
    </w:docPart>
    <w:docPart>
      <w:docPartPr>
        <w:name w:val="F461E33FCC4A4E8483D78A24ACD03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C9CCC-6CE0-4D11-B35A-9770B3A9A810}"/>
      </w:docPartPr>
      <w:docPartBody>
        <w:p w:rsidR="006933E8" w:rsidRDefault="00B27464" w:rsidP="00B27464">
          <w:pPr>
            <w:pStyle w:val="F461E33FCC4A4E8483D78A24ACD03124"/>
          </w:pPr>
          <w:r>
            <w:t>Wednesday</w:t>
          </w:r>
        </w:p>
      </w:docPartBody>
    </w:docPart>
    <w:docPart>
      <w:docPartPr>
        <w:name w:val="6F1F195CA0D3441A970FEFE02725B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A19D2-690E-42FD-854C-785F867F0BCF}"/>
      </w:docPartPr>
      <w:docPartBody>
        <w:p w:rsidR="006933E8" w:rsidRDefault="00B27464" w:rsidP="00B27464">
          <w:pPr>
            <w:pStyle w:val="6F1F195CA0D3441A970FEFE02725BA12"/>
          </w:pPr>
          <w:r>
            <w:t>Thursday</w:t>
          </w:r>
        </w:p>
      </w:docPartBody>
    </w:docPart>
    <w:docPart>
      <w:docPartPr>
        <w:name w:val="1A948578E9A04FACBAC182B903C14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953FD-D218-48E5-81DD-6DC895407127}"/>
      </w:docPartPr>
      <w:docPartBody>
        <w:p w:rsidR="006933E8" w:rsidRDefault="00B27464" w:rsidP="00B27464">
          <w:pPr>
            <w:pStyle w:val="1A948578E9A04FACBAC182B903C145D2"/>
          </w:pPr>
          <w:r>
            <w:t>Friday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64"/>
    <w:rsid w:val="00026768"/>
    <w:rsid w:val="000354C8"/>
    <w:rsid w:val="00036011"/>
    <w:rsid w:val="000B6E99"/>
    <w:rsid w:val="000D0D4D"/>
    <w:rsid w:val="000D45D1"/>
    <w:rsid w:val="000F05E6"/>
    <w:rsid w:val="00113196"/>
    <w:rsid w:val="001160E3"/>
    <w:rsid w:val="00157EDC"/>
    <w:rsid w:val="001711E3"/>
    <w:rsid w:val="00174B38"/>
    <w:rsid w:val="00192AC7"/>
    <w:rsid w:val="001B1BC3"/>
    <w:rsid w:val="001D6EC9"/>
    <w:rsid w:val="001F2AB4"/>
    <w:rsid w:val="001F794B"/>
    <w:rsid w:val="00237EC2"/>
    <w:rsid w:val="00255AA4"/>
    <w:rsid w:val="002632DE"/>
    <w:rsid w:val="00264A3E"/>
    <w:rsid w:val="002673E6"/>
    <w:rsid w:val="00284BBC"/>
    <w:rsid w:val="002B1717"/>
    <w:rsid w:val="002E014A"/>
    <w:rsid w:val="002F15EE"/>
    <w:rsid w:val="00305D5E"/>
    <w:rsid w:val="00310E19"/>
    <w:rsid w:val="003330BE"/>
    <w:rsid w:val="00341C04"/>
    <w:rsid w:val="003506CA"/>
    <w:rsid w:val="003A63E5"/>
    <w:rsid w:val="003B5B8E"/>
    <w:rsid w:val="003D76C5"/>
    <w:rsid w:val="00414BC5"/>
    <w:rsid w:val="00427605"/>
    <w:rsid w:val="004F3ACF"/>
    <w:rsid w:val="00563D82"/>
    <w:rsid w:val="005E4CAC"/>
    <w:rsid w:val="00680C5E"/>
    <w:rsid w:val="00685654"/>
    <w:rsid w:val="006933E8"/>
    <w:rsid w:val="006A6AEF"/>
    <w:rsid w:val="006B1C00"/>
    <w:rsid w:val="006D1C67"/>
    <w:rsid w:val="006D689B"/>
    <w:rsid w:val="00700721"/>
    <w:rsid w:val="00722787"/>
    <w:rsid w:val="00755FA1"/>
    <w:rsid w:val="0076665B"/>
    <w:rsid w:val="00767228"/>
    <w:rsid w:val="007F6A51"/>
    <w:rsid w:val="00817B5B"/>
    <w:rsid w:val="008521F4"/>
    <w:rsid w:val="008951A5"/>
    <w:rsid w:val="008C1679"/>
    <w:rsid w:val="008D30FF"/>
    <w:rsid w:val="00906A31"/>
    <w:rsid w:val="00922B02"/>
    <w:rsid w:val="00937570"/>
    <w:rsid w:val="00942628"/>
    <w:rsid w:val="009A7C51"/>
    <w:rsid w:val="009F2B7B"/>
    <w:rsid w:val="00A62AFA"/>
    <w:rsid w:val="00A841DC"/>
    <w:rsid w:val="00AA2014"/>
    <w:rsid w:val="00AC2941"/>
    <w:rsid w:val="00AD7AFF"/>
    <w:rsid w:val="00B27464"/>
    <w:rsid w:val="00B3316F"/>
    <w:rsid w:val="00B415A3"/>
    <w:rsid w:val="00B57F93"/>
    <w:rsid w:val="00B97235"/>
    <w:rsid w:val="00BA7880"/>
    <w:rsid w:val="00BB7DE1"/>
    <w:rsid w:val="00BC2693"/>
    <w:rsid w:val="00BF7A45"/>
    <w:rsid w:val="00C27337"/>
    <w:rsid w:val="00C5125C"/>
    <w:rsid w:val="00CA70C3"/>
    <w:rsid w:val="00CC0EF8"/>
    <w:rsid w:val="00CC22E0"/>
    <w:rsid w:val="00D01118"/>
    <w:rsid w:val="00D302E3"/>
    <w:rsid w:val="00D51B91"/>
    <w:rsid w:val="00DC1CB0"/>
    <w:rsid w:val="00DD187F"/>
    <w:rsid w:val="00DF46CB"/>
    <w:rsid w:val="00E04A7B"/>
    <w:rsid w:val="00E43CB7"/>
    <w:rsid w:val="00E9674D"/>
    <w:rsid w:val="00EB6F2F"/>
    <w:rsid w:val="00EC2A46"/>
    <w:rsid w:val="00ED347A"/>
    <w:rsid w:val="00EE5B06"/>
    <w:rsid w:val="00F0481F"/>
    <w:rsid w:val="00F251F7"/>
    <w:rsid w:val="00F3101F"/>
    <w:rsid w:val="00F56A7A"/>
    <w:rsid w:val="00F61159"/>
    <w:rsid w:val="00FE31FA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3A45C879354C3687406A39FEA126D7">
    <w:name w:val="EE3A45C879354C3687406A39FEA126D7"/>
  </w:style>
  <w:style w:type="paragraph" w:customStyle="1" w:styleId="C7DB174FDCC54C3D98D1BE6983503CA9">
    <w:name w:val="C7DB174FDCC54C3D98D1BE6983503CA9"/>
  </w:style>
  <w:style w:type="paragraph" w:customStyle="1" w:styleId="16AC1213C05C4B1B8A49BC45C5BDE18B">
    <w:name w:val="16AC1213C05C4B1B8A49BC45C5BDE18B"/>
  </w:style>
  <w:style w:type="paragraph" w:customStyle="1" w:styleId="5D386C84C6594905944FF3E9828C7153">
    <w:name w:val="5D386C84C6594905944FF3E9828C7153"/>
  </w:style>
  <w:style w:type="paragraph" w:customStyle="1" w:styleId="E9CCB8123E4B45BE8BD61817383EE439">
    <w:name w:val="E9CCB8123E4B45BE8BD61817383EE439"/>
  </w:style>
  <w:style w:type="paragraph" w:customStyle="1" w:styleId="9194288F9C354E4784D99101CF4EEFD6">
    <w:name w:val="9194288F9C354E4784D99101CF4EEFD6"/>
  </w:style>
  <w:style w:type="paragraph" w:customStyle="1" w:styleId="F314C14264A64C128793C91C9D460050">
    <w:name w:val="F314C14264A64C128793C91C9D460050"/>
  </w:style>
  <w:style w:type="paragraph" w:customStyle="1" w:styleId="89D510CA1D624F818F7049871A03B33B">
    <w:name w:val="89D510CA1D624F818F7049871A03B33B"/>
  </w:style>
  <w:style w:type="paragraph" w:customStyle="1" w:styleId="274BCDAAF33640F2B72587783F9C322F">
    <w:name w:val="274BCDAAF33640F2B72587783F9C322F"/>
  </w:style>
  <w:style w:type="paragraph" w:customStyle="1" w:styleId="56AE1E8BB9A64A1CBDD47F64FB2343E4">
    <w:name w:val="56AE1E8BB9A64A1CBDD47F64FB2343E4"/>
  </w:style>
  <w:style w:type="paragraph" w:customStyle="1" w:styleId="38CCB249B6364503973E3C5A88430F6F">
    <w:name w:val="38CCB249B6364503973E3C5A88430F6F"/>
  </w:style>
  <w:style w:type="paragraph" w:customStyle="1" w:styleId="432916AE74394256902DEC7A0CB72554">
    <w:name w:val="432916AE74394256902DEC7A0CB72554"/>
    <w:rsid w:val="00B27464"/>
  </w:style>
  <w:style w:type="paragraph" w:customStyle="1" w:styleId="0E7C225279C94A018BC06E1932D378EA">
    <w:name w:val="0E7C225279C94A018BC06E1932D378EA"/>
    <w:rsid w:val="00B27464"/>
  </w:style>
  <w:style w:type="paragraph" w:customStyle="1" w:styleId="1E4BBCCC03B64C02926CB01F467777A5">
    <w:name w:val="1E4BBCCC03B64C02926CB01F467777A5"/>
    <w:rsid w:val="00B27464"/>
  </w:style>
  <w:style w:type="paragraph" w:customStyle="1" w:styleId="307F715B2BFE4754959D6623292FF042">
    <w:name w:val="307F715B2BFE4754959D6623292FF042"/>
    <w:rsid w:val="00B27464"/>
  </w:style>
  <w:style w:type="paragraph" w:customStyle="1" w:styleId="A1DFF3E129D944BABDD2B1FC05AB256F">
    <w:name w:val="A1DFF3E129D944BABDD2B1FC05AB256F"/>
    <w:rsid w:val="00B27464"/>
  </w:style>
  <w:style w:type="paragraph" w:customStyle="1" w:styleId="7E18FB80FD834B349DACF9274CA9F898">
    <w:name w:val="7E18FB80FD834B349DACF9274CA9F898"/>
    <w:rsid w:val="00B27464"/>
  </w:style>
  <w:style w:type="paragraph" w:customStyle="1" w:styleId="436627B08C0C4232B5B7F4867F6FAC9A">
    <w:name w:val="436627B08C0C4232B5B7F4867F6FAC9A"/>
    <w:rsid w:val="00B27464"/>
  </w:style>
  <w:style w:type="paragraph" w:customStyle="1" w:styleId="B38776AA5A844C91890B587CBB6B06E9">
    <w:name w:val="B38776AA5A844C91890B587CBB6B06E9"/>
    <w:rsid w:val="00B27464"/>
  </w:style>
  <w:style w:type="paragraph" w:customStyle="1" w:styleId="52FFB8E7D727488EA34607F553CEAFE1">
    <w:name w:val="52FFB8E7D727488EA34607F553CEAFE1"/>
    <w:rsid w:val="00B27464"/>
  </w:style>
  <w:style w:type="paragraph" w:customStyle="1" w:styleId="868168E73B93482D99D1086D94983AF9">
    <w:name w:val="868168E73B93482D99D1086D94983AF9"/>
    <w:rsid w:val="00B27464"/>
  </w:style>
  <w:style w:type="paragraph" w:customStyle="1" w:styleId="AC5E9841F6B147A99310D6363340C6B4">
    <w:name w:val="AC5E9841F6B147A99310D6363340C6B4"/>
    <w:rsid w:val="00B27464"/>
  </w:style>
  <w:style w:type="paragraph" w:customStyle="1" w:styleId="BEE15EDD672E40FCB028D2D058C2FDE5">
    <w:name w:val="BEE15EDD672E40FCB028D2D058C2FDE5"/>
    <w:rsid w:val="00B27464"/>
  </w:style>
  <w:style w:type="paragraph" w:customStyle="1" w:styleId="17C614EDFF114633BDB79A9C18C1DCCC">
    <w:name w:val="17C614EDFF114633BDB79A9C18C1DCCC"/>
    <w:rsid w:val="00B27464"/>
  </w:style>
  <w:style w:type="paragraph" w:customStyle="1" w:styleId="2198EC40262B437DA5CB6CC1A8DC0116">
    <w:name w:val="2198EC40262B437DA5CB6CC1A8DC0116"/>
    <w:rsid w:val="00B27464"/>
  </w:style>
  <w:style w:type="paragraph" w:customStyle="1" w:styleId="8BB2AA150ED946B3993612AD6CA18830">
    <w:name w:val="8BB2AA150ED946B3993612AD6CA18830"/>
    <w:rsid w:val="00B27464"/>
  </w:style>
  <w:style w:type="paragraph" w:customStyle="1" w:styleId="51F33B424BD94A9AA45D116BED43631E">
    <w:name w:val="51F33B424BD94A9AA45D116BED43631E"/>
    <w:rsid w:val="00B27464"/>
  </w:style>
  <w:style w:type="paragraph" w:customStyle="1" w:styleId="35B7D02D5A3E4C1E87C616FB19098C07">
    <w:name w:val="35B7D02D5A3E4C1E87C616FB19098C07"/>
    <w:rsid w:val="00B27464"/>
  </w:style>
  <w:style w:type="paragraph" w:customStyle="1" w:styleId="FB41E9C2D45D49F4BEDBFB6236EE3CF0">
    <w:name w:val="FB41E9C2D45D49F4BEDBFB6236EE3CF0"/>
    <w:rsid w:val="00B27464"/>
  </w:style>
  <w:style w:type="paragraph" w:customStyle="1" w:styleId="86215EFBB3E64E2EBA438E42D0A2946C">
    <w:name w:val="86215EFBB3E64E2EBA438E42D0A2946C"/>
    <w:rsid w:val="00B27464"/>
  </w:style>
  <w:style w:type="paragraph" w:customStyle="1" w:styleId="F461E33FCC4A4E8483D78A24ACD03124">
    <w:name w:val="F461E33FCC4A4E8483D78A24ACD03124"/>
    <w:rsid w:val="00B27464"/>
  </w:style>
  <w:style w:type="paragraph" w:customStyle="1" w:styleId="6F1F195CA0D3441A970FEFE02725BA12">
    <w:name w:val="6F1F195CA0D3441A970FEFE02725BA12"/>
    <w:rsid w:val="00B27464"/>
  </w:style>
  <w:style w:type="paragraph" w:customStyle="1" w:styleId="1A948578E9A04FACBAC182B903C145D2">
    <w:name w:val="1A948578E9A04FACBAC182B903C145D2"/>
    <w:rsid w:val="00B27464"/>
  </w:style>
  <w:style w:type="paragraph" w:customStyle="1" w:styleId="B66057FE88394392926FB9929A30ABC9">
    <w:name w:val="B66057FE88394392926FB9929A30ABC9"/>
    <w:rsid w:val="001F794B"/>
  </w:style>
  <w:style w:type="paragraph" w:customStyle="1" w:styleId="0F365813EB20499BB6B624E44A69FB02">
    <w:name w:val="0F365813EB20499BB6B624E44A69FB02"/>
    <w:rsid w:val="001F794B"/>
  </w:style>
  <w:style w:type="paragraph" w:customStyle="1" w:styleId="371763317ECB40BBA2401AEDF3859C76">
    <w:name w:val="371763317ECB40BBA2401AEDF3859C76"/>
    <w:rsid w:val="001F794B"/>
  </w:style>
  <w:style w:type="paragraph" w:customStyle="1" w:styleId="E542636319BE45CFBDCF66355FD97B79">
    <w:name w:val="E542636319BE45CFBDCF66355FD97B79"/>
    <w:rsid w:val="001F794B"/>
  </w:style>
  <w:style w:type="paragraph" w:customStyle="1" w:styleId="118A94EE1BB245EB9CC689786A647393">
    <w:name w:val="118A94EE1BB245EB9CC689786A647393"/>
    <w:rsid w:val="001F794B"/>
  </w:style>
  <w:style w:type="paragraph" w:customStyle="1" w:styleId="139CCFA34127437E9C4347553ED9F466">
    <w:name w:val="139CCFA34127437E9C4347553ED9F466"/>
    <w:rsid w:val="001F794B"/>
  </w:style>
  <w:style w:type="paragraph" w:customStyle="1" w:styleId="73B8AD9F24864047BD0A885E9D5E974C">
    <w:name w:val="73B8AD9F24864047BD0A885E9D5E974C"/>
    <w:rsid w:val="001F794B"/>
  </w:style>
  <w:style w:type="paragraph" w:customStyle="1" w:styleId="C1FCD0155A0C47BDABC8274E1F9902C3">
    <w:name w:val="C1FCD0155A0C47BDABC8274E1F9902C3"/>
    <w:rsid w:val="001F794B"/>
  </w:style>
  <w:style w:type="paragraph" w:customStyle="1" w:styleId="A81BCE76A1B94E8D95BD55C581BE4B1F">
    <w:name w:val="A81BCE76A1B94E8D95BD55C581BE4B1F"/>
    <w:rsid w:val="001F794B"/>
  </w:style>
  <w:style w:type="paragraph" w:customStyle="1" w:styleId="EC9C5EED9172465EB6FEF2AE320B96AA">
    <w:name w:val="EC9C5EED9172465EB6FEF2AE320B96AA"/>
    <w:rsid w:val="001F794B"/>
  </w:style>
  <w:style w:type="paragraph" w:customStyle="1" w:styleId="5CCB8B8F07E242A29CC6AF0986132DCF">
    <w:name w:val="5CCB8B8F07E242A29CC6AF0986132DCF"/>
    <w:rsid w:val="001F794B"/>
  </w:style>
  <w:style w:type="paragraph" w:customStyle="1" w:styleId="AA8824B6FD344BC9842FE85FE64B9661">
    <w:name w:val="AA8824B6FD344BC9842FE85FE64B9661"/>
    <w:rsid w:val="001F794B"/>
  </w:style>
  <w:style w:type="paragraph" w:customStyle="1" w:styleId="601DAF54121348DB8C2FD172693AFFB3">
    <w:name w:val="601DAF54121348DB8C2FD172693AFFB3"/>
    <w:rsid w:val="001F794B"/>
  </w:style>
  <w:style w:type="paragraph" w:customStyle="1" w:styleId="67B12DBB2CED40A4B09B27F2399AAA67">
    <w:name w:val="67B12DBB2CED40A4B09B27F2399AAA67"/>
    <w:rsid w:val="001F794B"/>
  </w:style>
  <w:style w:type="paragraph" w:customStyle="1" w:styleId="1528278C73FB43D68A8D785BF57F1679">
    <w:name w:val="1528278C73FB43D68A8D785BF57F1679"/>
    <w:rsid w:val="001F7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B3C89-5E39-4865-BF15-1C161E8F24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7853F-3334-40FF-8412-C6B7F375B26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6604AB9-F390-4253-BCE8-685183EB4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4C03EF-485A-4A14-9ADF-CA87D8174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Snapshot calendar</Template>
  <TotalTime>0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2026-07-31T15:05:00Z</dcterms:created>
  <dcterms:modified xsi:type="dcterms:W3CDTF">2026-07-31T16:10:00Z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