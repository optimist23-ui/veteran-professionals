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shd w:val="clear" w:color="auto" w:fill="0070C0"/>
        <w:tblLook w:val="04A0" w:firstRow="1" w:lastRow="0" w:firstColumn="1" w:lastColumn="0" w:noHBand="0" w:noVBand="1"/>
        <w:tblCaption w:val="Layout table"/>
      </w:tblPr>
      <w:tblGrid>
        <w:gridCol w:w="5395"/>
        <w:gridCol w:w="5395"/>
      </w:tblGrid>
      <w:tr w:rsidR="00194E0A" w:rsidTr="00F8772D">
        <w:trPr>
          <w:trHeight w:val="1340"/>
        </w:trPr>
        <w:tc>
          <w:tcPr>
            <w:tcW w:w="5395" w:type="dxa"/>
            <w:shd w:val="clear" w:color="auto" w:fill="0BBEFF" w:themeFill="accent3" w:themeFillShade="BF"/>
          </w:tcPr>
          <w:p w:rsidR="002D28E0" w:rsidRPr="007E62E5" w:rsidRDefault="002D28E0" w:rsidP="009931E1">
            <w:pPr>
              <w:rPr>
                <w:rFonts w:asciiTheme="majorHAnsi" w:hAnsiTheme="majorHAnsi"/>
                <w:sz w:val="50"/>
                <w:szCs w:val="50"/>
              </w:rPr>
            </w:pPr>
            <w:r w:rsidRPr="007E62E5">
              <w:rPr>
                <w:rFonts w:asciiTheme="majorHAnsi" w:hAnsiTheme="majorHAnsi"/>
                <w:sz w:val="50"/>
                <w:szCs w:val="50"/>
              </w:rPr>
              <w:t>Workshop Calendar</w:t>
            </w:r>
          </w:p>
          <w:p w:rsidR="00D81D2F" w:rsidRPr="009931E1" w:rsidRDefault="00D96A6D" w:rsidP="00FE1CD4">
            <w:pPr>
              <w:jc w:val="center"/>
              <w:rPr>
                <w:rFonts w:ascii="Corbel Light" w:hAnsi="Corbel Light"/>
                <w:b/>
                <w:sz w:val="46"/>
                <w:szCs w:val="46"/>
              </w:rPr>
            </w:pPr>
            <w:r w:rsidRPr="00831DE1">
              <w:rPr>
                <w:rFonts w:asciiTheme="majorHAnsi" w:hAnsiTheme="majorHAnsi"/>
                <w:sz w:val="48"/>
                <w:szCs w:val="46"/>
              </w:rPr>
              <w:t>Ju</w:t>
            </w:r>
            <w:r w:rsidR="00FE1CD4" w:rsidRPr="00831DE1">
              <w:rPr>
                <w:rFonts w:asciiTheme="majorHAnsi" w:hAnsiTheme="majorHAnsi"/>
                <w:sz w:val="48"/>
                <w:szCs w:val="46"/>
              </w:rPr>
              <w:t>ly</w:t>
            </w:r>
            <w:r w:rsidR="009931E1" w:rsidRPr="00831DE1">
              <w:rPr>
                <w:rFonts w:asciiTheme="majorHAnsi" w:hAnsiTheme="majorHAnsi"/>
                <w:sz w:val="48"/>
                <w:szCs w:val="46"/>
              </w:rPr>
              <w:t xml:space="preserve"> 2026</w:t>
            </w:r>
          </w:p>
        </w:tc>
        <w:tc>
          <w:tcPr>
            <w:tcW w:w="5395" w:type="dxa"/>
            <w:shd w:val="clear" w:color="auto" w:fill="0BBEFF" w:themeFill="accent3" w:themeFillShade="BF"/>
          </w:tcPr>
          <w:p w:rsidR="007E62E5" w:rsidRDefault="009931E1" w:rsidP="00AD3FF8">
            <w:pPr>
              <w:rPr>
                <w:rFonts w:asciiTheme="majorHAnsi" w:hAnsiTheme="majorHAnsi"/>
                <w:sz w:val="42"/>
                <w:szCs w:val="42"/>
              </w:rPr>
            </w:pPr>
            <w:r>
              <w:rPr>
                <w:b/>
                <w:noProof/>
              </w:rPr>
              <w:drawing>
                <wp:inline distT="0" distB="0" distL="0" distR="0" wp14:anchorId="0861624E" wp14:editId="1B050741">
                  <wp:extent cx="1422400" cy="291350"/>
                  <wp:effectExtent l="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JCLogo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170" cy="297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E62E5" w:rsidRPr="009931E1">
              <w:rPr>
                <w:noProof/>
                <w:sz w:val="28"/>
              </w:rPr>
              <mc:AlternateContent>
                <mc:Choice Requires="wps">
                  <w:drawing>
                    <wp:anchor distT="45720" distB="45720" distL="114300" distR="114300" simplePos="0" relativeHeight="251661312" behindDoc="1" locked="0" layoutInCell="1" allowOverlap="1">
                      <wp:simplePos x="0" y="0"/>
                      <wp:positionH relativeFrom="column">
                        <wp:posOffset>1547495</wp:posOffset>
                      </wp:positionH>
                      <wp:positionV relativeFrom="paragraph">
                        <wp:posOffset>299720</wp:posOffset>
                      </wp:positionV>
                      <wp:extent cx="847725" cy="314325"/>
                      <wp:effectExtent l="0" t="0" r="28575" b="28575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47725" cy="314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E0217" w:rsidRPr="00B22DB7" w:rsidRDefault="00DE0217">
                                  <w:pPr>
                                    <w:rPr>
                                      <w:b/>
                                      <w:sz w:val="23"/>
                                      <w:szCs w:val="23"/>
                                    </w:rPr>
                                  </w:pPr>
                                  <w:r w:rsidRPr="00B22DB7">
                                    <w:rPr>
                                      <w:b/>
                                      <w:sz w:val="23"/>
                                      <w:szCs w:val="23"/>
                                    </w:rPr>
                                    <w:t>Scan Here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21.85pt;margin-top:23.6pt;width:66.75pt;height:24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" fillcolor="white [3212]" strokecolor="black [3213]">
                      <v:textbox>
                        <w:txbxContent>
                          <w:p w:rsidR="00DE0217" w:rsidRPr="00B22DB7" w:rsidRDefault="00DE0217">
                            <w:pPr>
                              <w:rPr>
                                <w:b/>
                                <w:sz w:val="23"/>
                                <w:szCs w:val="23"/>
                              </w:rPr>
                            </w:pPr>
                            <w:r w:rsidRPr="00B22DB7">
                              <w:rPr>
                                <w:b/>
                                <w:sz w:val="23"/>
                                <w:szCs w:val="23"/>
                              </w:rPr>
                              <w:t>Scan Here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7E62E5" w:rsidRPr="009931E1">
              <w:rPr>
                <w:noProof/>
                <w:sz w:val="44"/>
                <w:szCs w:val="42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6316345</wp:posOffset>
                  </wp:positionH>
                  <wp:positionV relativeFrom="paragraph">
                    <wp:posOffset>0</wp:posOffset>
                  </wp:positionV>
                  <wp:extent cx="768096" cy="768096"/>
                  <wp:effectExtent l="0" t="0" r="0" b="0"/>
                  <wp:wrapTight wrapText="bothSides">
                    <wp:wrapPolygon edited="0">
                      <wp:start x="0" y="0"/>
                      <wp:lineTo x="0" y="20903"/>
                      <wp:lineTo x="20903" y="20903"/>
                      <wp:lineTo x="20903" y="0"/>
                      <wp:lineTo x="0" y="0"/>
                    </wp:wrapPolygon>
                  </wp:wrapTight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June 2021 WIOA Workshop QR Code 150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096" cy="768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D0B5A" w:rsidRPr="009931E1">
              <w:rPr>
                <w:noProof/>
                <w:sz w:val="44"/>
                <w:szCs w:val="4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1722121</wp:posOffset>
                      </wp:positionH>
                      <wp:positionV relativeFrom="paragraph">
                        <wp:posOffset>31750</wp:posOffset>
                      </wp:positionV>
                      <wp:extent cx="723900" cy="238125"/>
                      <wp:effectExtent l="0" t="0" r="19050" b="28575"/>
                      <wp:wrapNone/>
                      <wp:docPr id="5" name="Bent Arrow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3900" cy="238125"/>
                              </a:xfrm>
                              <a:prstGeom prst="bentArrow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16283B" id="Bent Arrow 5" o:spid="_x0000_s1026" style="position:absolute;margin-left:135.6pt;margin-top:2.5pt;width:57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23900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" path="m,238125l,133945c,76408,46643,29765,104180,29765r560189,1l664369,r59531,59531l664369,119063r,-29766l104180,89297v-24658,,-44648,19990,-44648,44648c59532,168672,59531,203398,59531,238125l,238125xe" fillcolor="white [3212]" strokecolor="gray [1629]" strokeweight="2pt">
                      <v:path arrowok="t" o:connecttype="custom" o:connectlocs="0,238125;0,133945;104180,29765;664369,29766;664369,0;723900,59531;664369,119063;664369,89297;104180,89297;59532,133945;59531,238125;0,238125" o:connectangles="0,0,0,0,0,0,0,0,0,0,0,0"/>
                    </v:shape>
                  </w:pict>
                </mc:Fallback>
              </mc:AlternateContent>
            </w:r>
            <w:r w:rsidR="007E62E5" w:rsidRPr="007E62E5">
              <w:rPr>
                <w:rFonts w:asciiTheme="majorHAnsi" w:hAnsiTheme="majorHAnsi"/>
                <w:sz w:val="42"/>
                <w:szCs w:val="42"/>
              </w:rPr>
              <w:t xml:space="preserve"> </w:t>
            </w:r>
          </w:p>
          <w:p w:rsidR="007E62E5" w:rsidRDefault="007E62E5" w:rsidP="007E62E5">
            <w:pPr>
              <w:rPr>
                <w:rFonts w:asciiTheme="majorHAnsi" w:hAnsiTheme="majorHAnsi"/>
                <w:sz w:val="42"/>
                <w:szCs w:val="42"/>
              </w:rPr>
            </w:pPr>
          </w:p>
          <w:p w:rsidR="007E62E5" w:rsidRDefault="007E62E5" w:rsidP="007E62E5">
            <w:pPr>
              <w:rPr>
                <w:sz w:val="24"/>
              </w:rPr>
            </w:pPr>
          </w:p>
          <w:p w:rsidR="00AD3FF8" w:rsidRPr="009B7408" w:rsidRDefault="00B22DB7" w:rsidP="007E62E5">
            <w:pPr>
              <w:jc w:val="right"/>
              <w:rPr>
                <w:sz w:val="24"/>
              </w:rPr>
            </w:pPr>
            <w:r>
              <w:rPr>
                <w:sz w:val="24"/>
              </w:rPr>
              <w:t>O</w:t>
            </w:r>
            <w:r w:rsidR="00A0241D">
              <w:rPr>
                <w:sz w:val="24"/>
              </w:rPr>
              <w:t>r Enter</w:t>
            </w:r>
            <w:r w:rsidR="007E62E5">
              <w:rPr>
                <w:sz w:val="24"/>
              </w:rPr>
              <w:t xml:space="preserve"> URL: </w:t>
            </w:r>
            <w:hyperlink r:id="rId13" w:history="1">
              <w:r w:rsidR="00552E6F" w:rsidRPr="00552E6F">
                <w:rPr>
                  <w:rStyle w:val="Hyperlink"/>
                  <w:rFonts w:ascii="Arial" w:hAnsi="Arial" w:cs="Arial"/>
                  <w:color w:val="FFFFFF" w:themeColor="background1"/>
                  <w:sz w:val="24"/>
                  <w:u w:val="none"/>
                </w:rPr>
                <w:t>https://rb.gy/s141d9</w:t>
              </w:r>
            </w:hyperlink>
          </w:p>
        </w:tc>
      </w:tr>
      <w:tr w:rsidR="00194E0A" w:rsidTr="003555A8">
        <w:tblPrEx>
          <w:shd w:val="clear" w:color="auto" w:fill="auto"/>
        </w:tblPrEx>
        <w:trPr>
          <w:trHeight w:val="665"/>
        </w:trPr>
        <w:tc>
          <w:tcPr>
            <w:tcW w:w="5395" w:type="dxa"/>
            <w:shd w:val="clear" w:color="auto" w:fill="D9D9D9" w:themeFill="background1" w:themeFillShade="D9"/>
          </w:tcPr>
          <w:p w:rsidR="00287778" w:rsidRPr="00287778" w:rsidRDefault="00287778" w:rsidP="00287778">
            <w:pPr>
              <w:spacing w:before="120" w:after="120"/>
              <w:contextualSpacing/>
              <w:jc w:val="center"/>
              <w:rPr>
                <w:b/>
                <w:sz w:val="32"/>
              </w:rPr>
            </w:pPr>
            <w:r w:rsidRPr="00287778">
              <w:rPr>
                <w:b/>
                <w:sz w:val="32"/>
              </w:rPr>
              <w:t>How to Register</w:t>
            </w:r>
            <w:r>
              <w:rPr>
                <w:b/>
                <w:sz w:val="32"/>
              </w:rPr>
              <w:t xml:space="preserve">: </w:t>
            </w:r>
            <w:r w:rsidRPr="00287778">
              <w:rPr>
                <w:b/>
                <w:i/>
                <w:sz w:val="24"/>
              </w:rPr>
              <w:t xml:space="preserve">Choose one of </w:t>
            </w:r>
            <w:r w:rsidR="00FF78AB">
              <w:rPr>
                <w:b/>
                <w:i/>
                <w:sz w:val="24"/>
              </w:rPr>
              <w:t>three</w:t>
            </w:r>
            <w:r w:rsidRPr="00287778">
              <w:rPr>
                <w:b/>
                <w:i/>
                <w:sz w:val="24"/>
              </w:rPr>
              <w:t xml:space="preserve"> ways</w:t>
            </w:r>
          </w:p>
          <w:p w:rsidR="00AC2B6C" w:rsidRPr="00287778" w:rsidRDefault="00AC2B6C" w:rsidP="00E47DB9">
            <w:pPr>
              <w:rPr>
                <w:b/>
                <w:sz w:val="22"/>
                <w:szCs w:val="22"/>
              </w:rPr>
            </w:pPr>
          </w:p>
        </w:tc>
        <w:tc>
          <w:tcPr>
            <w:tcW w:w="5395" w:type="dxa"/>
            <w:shd w:val="clear" w:color="auto" w:fill="D9D9D9" w:themeFill="background1" w:themeFillShade="D9"/>
          </w:tcPr>
          <w:p w:rsidR="00AC2B6C" w:rsidRPr="007141D0" w:rsidRDefault="009D0B5A" w:rsidP="00287778">
            <w:pPr>
              <w:spacing w:before="120" w:after="120"/>
              <w:contextualSpacing/>
              <w:jc w:val="center"/>
              <w:rPr>
                <w:b/>
                <w:sz w:val="28"/>
              </w:rPr>
            </w:pPr>
            <w:r w:rsidRPr="009D0B5A">
              <w:rPr>
                <w:sz w:val="28"/>
              </w:rPr>
              <w:t>I</w:t>
            </w:r>
            <w:r>
              <w:rPr>
                <w:sz w:val="28"/>
              </w:rPr>
              <w:t xml:space="preserve">nclude name, </w:t>
            </w:r>
            <w:r w:rsidRPr="009D0B5A">
              <w:rPr>
                <w:sz w:val="28"/>
              </w:rPr>
              <w:t>ph</w:t>
            </w:r>
            <w:r>
              <w:rPr>
                <w:sz w:val="28"/>
              </w:rPr>
              <w:t xml:space="preserve">one, email, </w:t>
            </w:r>
            <w:r w:rsidRPr="009D0B5A">
              <w:rPr>
                <w:sz w:val="28"/>
              </w:rPr>
              <w:t>date of birth</w:t>
            </w:r>
          </w:p>
        </w:tc>
      </w:tr>
      <w:tr w:rsidR="00853CD7" w:rsidTr="009028EA">
        <w:tblPrEx>
          <w:shd w:val="clear" w:color="auto" w:fill="auto"/>
        </w:tblPrEx>
        <w:tc>
          <w:tcPr>
            <w:tcW w:w="10790" w:type="dxa"/>
            <w:gridSpan w:val="2"/>
            <w:tcBorders>
              <w:bottom w:val="single" w:sz="6" w:space="0" w:color="BFBFBF" w:themeColor="background1" w:themeShade="BF"/>
            </w:tcBorders>
            <w:shd w:val="clear" w:color="auto" w:fill="7F7F7F" w:themeFill="text1" w:themeFillTint="80"/>
          </w:tcPr>
          <w:tbl>
            <w:tblPr>
              <w:tblStyle w:val="TableGrid"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shd w:val="clear" w:color="auto" w:fill="7F7F7F" w:themeFill="text1" w:themeFillTint="80"/>
              <w:tblLook w:val="04A0" w:firstRow="1" w:lastRow="0" w:firstColumn="1" w:lastColumn="0" w:noHBand="0" w:noVBand="1"/>
            </w:tblPr>
            <w:tblGrid>
              <w:gridCol w:w="5267"/>
              <w:gridCol w:w="5277"/>
            </w:tblGrid>
            <w:tr w:rsidR="00A24795" w:rsidTr="008D7220">
              <w:tc>
                <w:tcPr>
                  <w:tcW w:w="5267" w:type="dxa"/>
                  <w:shd w:val="clear" w:color="auto" w:fill="7F7F7F" w:themeFill="text1" w:themeFillTint="80"/>
                </w:tcPr>
                <w:p w:rsidR="00A24795" w:rsidRPr="00287778" w:rsidRDefault="00A24795" w:rsidP="00A24795">
                  <w:pPr>
                    <w:spacing w:before="120" w:after="120"/>
                    <w:jc w:val="center"/>
                    <w:rPr>
                      <w:b/>
                      <w:color w:val="FFFFFF" w:themeColor="background1"/>
                      <w:sz w:val="28"/>
                      <w:szCs w:val="29"/>
                    </w:rPr>
                  </w:pPr>
                  <w:r w:rsidRPr="00287778">
                    <w:rPr>
                      <w:b/>
                      <w:color w:val="FFFFFF" w:themeColor="background1"/>
                      <w:sz w:val="28"/>
                      <w:szCs w:val="29"/>
                    </w:rPr>
                    <w:t>Scan QR Code</w:t>
                  </w:r>
                </w:p>
              </w:tc>
              <w:tc>
                <w:tcPr>
                  <w:tcW w:w="5277" w:type="dxa"/>
                  <w:shd w:val="clear" w:color="auto" w:fill="7F7F7F" w:themeFill="text1" w:themeFillTint="80"/>
                </w:tcPr>
                <w:p w:rsidR="00A24795" w:rsidRPr="00612C79" w:rsidRDefault="00A24795" w:rsidP="00612C79">
                  <w:pPr>
                    <w:spacing w:before="120" w:after="120"/>
                    <w:jc w:val="center"/>
                    <w:rPr>
                      <w:b/>
                      <w:color w:val="FFFFFF" w:themeColor="background1"/>
                      <w:sz w:val="28"/>
                      <w:szCs w:val="29"/>
                    </w:rPr>
                  </w:pPr>
                  <w:r w:rsidRPr="00612C79">
                    <w:rPr>
                      <w:b/>
                      <w:color w:val="FFFFFF" w:themeColor="background1"/>
                      <w:sz w:val="28"/>
                      <w:szCs w:val="29"/>
                    </w:rPr>
                    <w:t xml:space="preserve">Email: </w:t>
                  </w:r>
                  <w:hyperlink r:id="rId14" w:history="1">
                    <w:r w:rsidR="00612C79" w:rsidRPr="00612C79">
                      <w:rPr>
                        <w:rStyle w:val="Hyperlink"/>
                        <w:b/>
                        <w:color w:val="FFFFFF" w:themeColor="background1"/>
                        <w:sz w:val="28"/>
                        <w:szCs w:val="29"/>
                      </w:rPr>
                      <w:t>jvetter@workforceessentials.com</w:t>
                    </w:r>
                  </w:hyperlink>
                </w:p>
              </w:tc>
            </w:tr>
            <w:tr w:rsidR="00A24795" w:rsidTr="008D7220">
              <w:tc>
                <w:tcPr>
                  <w:tcW w:w="5267" w:type="dxa"/>
                  <w:shd w:val="clear" w:color="auto" w:fill="7F7F7F" w:themeFill="text1" w:themeFillTint="80"/>
                </w:tcPr>
                <w:p w:rsidR="00A24795" w:rsidRPr="00287778" w:rsidRDefault="00A24795" w:rsidP="00612C79">
                  <w:pPr>
                    <w:spacing w:before="120" w:after="120"/>
                    <w:jc w:val="center"/>
                    <w:rPr>
                      <w:b/>
                      <w:color w:val="FFFFFF" w:themeColor="background1"/>
                      <w:sz w:val="28"/>
                      <w:szCs w:val="29"/>
                    </w:rPr>
                  </w:pPr>
                  <w:r w:rsidRPr="00287778">
                    <w:rPr>
                      <w:b/>
                      <w:color w:val="FFFFFF" w:themeColor="background1"/>
                      <w:sz w:val="28"/>
                      <w:szCs w:val="29"/>
                    </w:rPr>
                    <w:t xml:space="preserve">Text: (615) </w:t>
                  </w:r>
                  <w:r w:rsidR="00612C79">
                    <w:rPr>
                      <w:b/>
                      <w:color w:val="FFFFFF" w:themeColor="background1"/>
                      <w:sz w:val="28"/>
                      <w:szCs w:val="29"/>
                    </w:rPr>
                    <w:t>670-3771</w:t>
                  </w:r>
                </w:p>
              </w:tc>
              <w:tc>
                <w:tcPr>
                  <w:tcW w:w="5277" w:type="dxa"/>
                  <w:shd w:val="clear" w:color="auto" w:fill="7F7F7F" w:themeFill="text1" w:themeFillTint="80"/>
                </w:tcPr>
                <w:p w:rsidR="00A24795" w:rsidRPr="00287778" w:rsidRDefault="006C7F18" w:rsidP="006C7F18">
                  <w:pPr>
                    <w:spacing w:before="120" w:after="120"/>
                    <w:jc w:val="center"/>
                    <w:rPr>
                      <w:b/>
                      <w:color w:val="FFFFFF" w:themeColor="background1"/>
                      <w:sz w:val="28"/>
                      <w:szCs w:val="29"/>
                    </w:rPr>
                  </w:pPr>
                  <w:r>
                    <w:rPr>
                      <w:b/>
                      <w:color w:val="FFFFFF" w:themeColor="background1"/>
                      <w:sz w:val="28"/>
                      <w:szCs w:val="29"/>
                    </w:rPr>
                    <w:t>Specify if attending virtually or in-person</w:t>
                  </w:r>
                  <w:r w:rsidR="00B33D97">
                    <w:rPr>
                      <w:b/>
                      <w:color w:val="FFFFFF" w:themeColor="background1"/>
                      <w:sz w:val="28"/>
                      <w:szCs w:val="29"/>
                    </w:rPr>
                    <w:t xml:space="preserve"> </w:t>
                  </w:r>
                </w:p>
              </w:tc>
            </w:tr>
          </w:tbl>
          <w:p w:rsidR="00853CD7" w:rsidRPr="008137B5" w:rsidRDefault="00853CD7" w:rsidP="00A24795">
            <w:pPr>
              <w:spacing w:before="120" w:after="120"/>
              <w:jc w:val="center"/>
              <w:rPr>
                <w:b/>
                <w:color w:val="FFFFFF" w:themeColor="background1"/>
                <w:sz w:val="32"/>
              </w:rPr>
            </w:pPr>
          </w:p>
        </w:tc>
      </w:tr>
    </w:tbl>
    <w:tbl>
      <w:tblPr>
        <w:tblStyle w:val="TableCalendar"/>
        <w:tblW w:w="0" w:type="auto"/>
        <w:tblLayout w:type="fixed"/>
        <w:tblLook w:val="0420" w:firstRow="1" w:lastRow="0" w:firstColumn="0" w:lastColumn="0" w:noHBand="0" w:noVBand="1"/>
        <w:tblCaption w:val="Layout table"/>
      </w:tblPr>
      <w:tblGrid>
        <w:gridCol w:w="2156"/>
        <w:gridCol w:w="2157"/>
        <w:gridCol w:w="2157"/>
        <w:gridCol w:w="2157"/>
        <w:gridCol w:w="2157"/>
      </w:tblGrid>
      <w:tr w:rsidR="00B424B5" w:rsidRPr="00FE37B6" w:rsidTr="009028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3"/>
        </w:trPr>
        <w:tc>
          <w:tcPr>
            <w:tcW w:w="2156" w:type="dxa"/>
            <w:tcBorders>
              <w:top w:val="single" w:sz="6" w:space="0" w:color="BFBFBF" w:themeColor="background1" w:themeShade="BF"/>
            </w:tcBorders>
          </w:tcPr>
          <w:p w:rsidR="00FE37B6" w:rsidRPr="00AA535A" w:rsidRDefault="00360B29" w:rsidP="00360B29">
            <w:pPr>
              <w:pStyle w:val="Days"/>
              <w:tabs>
                <w:tab w:val="left" w:pos="225"/>
                <w:tab w:val="center" w:pos="970"/>
              </w:tabs>
              <w:jc w:val="left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sdt>
              <w:sdtPr>
                <w:rPr>
                  <w:sz w:val="22"/>
                </w:rPr>
                <w:id w:val="2141225648"/>
                <w:placeholder>
                  <w:docPart w:val="FB41E9C2D45D49F4BEDBFB6236EE3CF0"/>
                </w:placeholder>
                <w:temporary/>
                <w:showingPlcHdr/>
                <w15:appearance w15:val="hidden"/>
              </w:sdtPr>
              <w:sdtEndPr/>
              <w:sdtContent>
                <w:r w:rsidR="00FE37B6" w:rsidRPr="00AA535A">
                  <w:rPr>
                    <w:sz w:val="22"/>
                  </w:rPr>
                  <w:t>Monday</w:t>
                </w:r>
              </w:sdtContent>
            </w:sdt>
          </w:p>
        </w:tc>
        <w:tc>
          <w:tcPr>
            <w:tcW w:w="2157" w:type="dxa"/>
            <w:tcBorders>
              <w:top w:val="single" w:sz="6" w:space="0" w:color="BFBFBF" w:themeColor="background1" w:themeShade="BF"/>
            </w:tcBorders>
          </w:tcPr>
          <w:p w:rsidR="00FE37B6" w:rsidRPr="00AA535A" w:rsidRDefault="00BB232F">
            <w:pPr>
              <w:pStyle w:val="Days"/>
              <w:rPr>
                <w:sz w:val="22"/>
              </w:rPr>
            </w:pPr>
            <w:sdt>
              <w:sdtPr>
                <w:rPr>
                  <w:sz w:val="22"/>
                </w:rPr>
                <w:id w:val="-225834277"/>
                <w:placeholder>
                  <w:docPart w:val="86215EFBB3E64E2EBA438E42D0A2946C"/>
                </w:placeholder>
                <w:temporary/>
                <w:showingPlcHdr/>
                <w15:appearance w15:val="hidden"/>
              </w:sdtPr>
              <w:sdtEndPr/>
              <w:sdtContent>
                <w:r w:rsidR="00FE37B6" w:rsidRPr="00AA535A">
                  <w:rPr>
                    <w:sz w:val="22"/>
                  </w:rPr>
                  <w:t>Tuesday</w:t>
                </w:r>
              </w:sdtContent>
            </w:sdt>
          </w:p>
        </w:tc>
        <w:tc>
          <w:tcPr>
            <w:tcW w:w="2157" w:type="dxa"/>
            <w:tcBorders>
              <w:top w:val="single" w:sz="6" w:space="0" w:color="BFBFBF" w:themeColor="background1" w:themeShade="BF"/>
            </w:tcBorders>
          </w:tcPr>
          <w:p w:rsidR="00FE37B6" w:rsidRPr="00AA535A" w:rsidRDefault="00BB232F">
            <w:pPr>
              <w:pStyle w:val="Days"/>
              <w:rPr>
                <w:sz w:val="22"/>
              </w:rPr>
            </w:pPr>
            <w:sdt>
              <w:sdtPr>
                <w:rPr>
                  <w:sz w:val="22"/>
                </w:rPr>
                <w:id w:val="-1121838800"/>
                <w:placeholder>
                  <w:docPart w:val="F461E33FCC4A4E8483D78A24ACD03124"/>
                </w:placeholder>
                <w:temporary/>
                <w:showingPlcHdr/>
                <w15:appearance w15:val="hidden"/>
              </w:sdtPr>
              <w:sdtEndPr/>
              <w:sdtContent>
                <w:r w:rsidR="00FE37B6" w:rsidRPr="00AA535A">
                  <w:rPr>
                    <w:sz w:val="22"/>
                  </w:rPr>
                  <w:t>Wednesday</w:t>
                </w:r>
              </w:sdtContent>
            </w:sdt>
          </w:p>
        </w:tc>
        <w:tc>
          <w:tcPr>
            <w:tcW w:w="2157" w:type="dxa"/>
            <w:tcBorders>
              <w:top w:val="single" w:sz="6" w:space="0" w:color="BFBFBF" w:themeColor="background1" w:themeShade="BF"/>
            </w:tcBorders>
          </w:tcPr>
          <w:p w:rsidR="00FE37B6" w:rsidRPr="00AA535A" w:rsidRDefault="00BB232F">
            <w:pPr>
              <w:pStyle w:val="Days"/>
              <w:rPr>
                <w:sz w:val="22"/>
              </w:rPr>
            </w:pPr>
            <w:sdt>
              <w:sdtPr>
                <w:rPr>
                  <w:sz w:val="22"/>
                </w:rPr>
                <w:id w:val="-1805692476"/>
                <w:placeholder>
                  <w:docPart w:val="6F1F195CA0D3441A970FEFE02725BA12"/>
                </w:placeholder>
                <w:temporary/>
                <w:showingPlcHdr/>
                <w15:appearance w15:val="hidden"/>
              </w:sdtPr>
              <w:sdtEndPr/>
              <w:sdtContent>
                <w:r w:rsidR="00FE37B6" w:rsidRPr="00AA535A">
                  <w:rPr>
                    <w:sz w:val="22"/>
                  </w:rPr>
                  <w:t>Thursday</w:t>
                </w:r>
              </w:sdtContent>
            </w:sdt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FE37B6" w:rsidRPr="00AA535A" w:rsidRDefault="00BB232F">
            <w:pPr>
              <w:pStyle w:val="Days"/>
              <w:rPr>
                <w:sz w:val="22"/>
              </w:rPr>
            </w:pPr>
            <w:sdt>
              <w:sdtPr>
                <w:rPr>
                  <w:sz w:val="22"/>
                </w:rPr>
                <w:id w:val="815225377"/>
                <w:placeholder>
                  <w:docPart w:val="1A948578E9A04FACBAC182B903C145D2"/>
                </w:placeholder>
                <w:temporary/>
                <w:showingPlcHdr/>
                <w15:appearance w15:val="hidden"/>
              </w:sdtPr>
              <w:sdtEndPr/>
              <w:sdtContent>
                <w:r w:rsidR="00FE37B6" w:rsidRPr="00AA535A">
                  <w:rPr>
                    <w:sz w:val="22"/>
                  </w:rPr>
                  <w:t>Friday</w:t>
                </w:r>
              </w:sdtContent>
            </w:sdt>
          </w:p>
        </w:tc>
      </w:tr>
      <w:tr w:rsidR="005A7E9E" w:rsidRPr="00C65DB3" w:rsidTr="00C265C0">
        <w:trPr>
          <w:cantSplit/>
          <w:trHeight w:val="230"/>
        </w:trPr>
        <w:tc>
          <w:tcPr>
            <w:tcW w:w="4313" w:type="dxa"/>
            <w:gridSpan w:val="2"/>
            <w:vMerge w:val="restart"/>
          </w:tcPr>
          <w:p w:rsidR="00A50D6A" w:rsidRDefault="00A50D6A" w:rsidP="00D96A6D">
            <w:pPr>
              <w:jc w:val="right"/>
              <w:rPr>
                <w:sz w:val="20"/>
              </w:rPr>
            </w:pPr>
          </w:p>
          <w:p w:rsidR="00A50D6A" w:rsidRDefault="00A50D6A" w:rsidP="00D96A6D">
            <w:pPr>
              <w:jc w:val="right"/>
              <w:rPr>
                <w:sz w:val="20"/>
              </w:rPr>
            </w:pPr>
          </w:p>
          <w:p w:rsidR="00C62485" w:rsidRDefault="005A7E9E" w:rsidP="00D96A6D">
            <w:pPr>
              <w:jc w:val="righ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6CEA732" wp14:editId="10F0F91E">
                  <wp:extent cx="455295" cy="455295"/>
                  <wp:effectExtent l="0" t="0" r="1905" b="190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JC Social Media Profile Image Color.pn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323" cy="531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50D6A">
              <w:rPr>
                <w:sz w:val="20"/>
              </w:rPr>
              <w:t xml:space="preserve">           </w:t>
            </w:r>
            <w:r>
              <w:rPr>
                <w:b/>
                <w:noProof/>
              </w:rPr>
              <w:drawing>
                <wp:inline distT="0" distB="0" distL="0" distR="0" wp14:anchorId="6282F736" wp14:editId="5552BA3E">
                  <wp:extent cx="1761483" cy="360804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JCLogo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9586" cy="84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62485" w:rsidRDefault="00C62485" w:rsidP="00D96A6D">
            <w:pPr>
              <w:jc w:val="right"/>
              <w:rPr>
                <w:sz w:val="20"/>
              </w:rPr>
            </w:pPr>
          </w:p>
        </w:tc>
        <w:tc>
          <w:tcPr>
            <w:tcW w:w="2157" w:type="dxa"/>
          </w:tcPr>
          <w:p w:rsidR="005A7E9E" w:rsidRPr="00C65DB3" w:rsidRDefault="005A7E9E" w:rsidP="00E446D6">
            <w:pPr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157" w:type="dxa"/>
          </w:tcPr>
          <w:p w:rsidR="005A7E9E" w:rsidRPr="00C65DB3" w:rsidRDefault="005A7E9E" w:rsidP="00C65DB3">
            <w:pPr>
              <w:jc w:val="righ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157" w:type="dxa"/>
            <w:tcBorders>
              <w:bottom w:val="nil"/>
            </w:tcBorders>
          </w:tcPr>
          <w:p w:rsidR="005A7E9E" w:rsidRPr="00C65DB3" w:rsidRDefault="005A7E9E" w:rsidP="00C65DB3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3</w:t>
            </w:r>
          </w:p>
        </w:tc>
      </w:tr>
      <w:tr w:rsidR="005A7E9E" w:rsidRPr="00175972" w:rsidTr="00C265C0">
        <w:trPr>
          <w:cantSplit/>
          <w:trHeight w:hRule="exact" w:val="1714"/>
        </w:trPr>
        <w:tc>
          <w:tcPr>
            <w:tcW w:w="4313" w:type="dxa"/>
            <w:gridSpan w:val="2"/>
            <w:vMerge/>
            <w:tcBorders>
              <w:bottom w:val="single" w:sz="6" w:space="0" w:color="BFBFBF" w:themeColor="background1" w:themeShade="BF"/>
            </w:tcBorders>
          </w:tcPr>
          <w:p w:rsidR="005A7E9E" w:rsidRPr="00507C92" w:rsidRDefault="005A7E9E" w:rsidP="00D96A6D">
            <w:pPr>
              <w:rPr>
                <w:sz w:val="20"/>
                <w:szCs w:val="19"/>
              </w:rPr>
            </w:pPr>
          </w:p>
        </w:tc>
        <w:tc>
          <w:tcPr>
            <w:tcW w:w="2157" w:type="dxa"/>
            <w:tcBorders>
              <w:bottom w:val="single" w:sz="6" w:space="0" w:color="BFBFBF" w:themeColor="background1" w:themeShade="BF"/>
            </w:tcBorders>
          </w:tcPr>
          <w:p w:rsidR="007A780D" w:rsidRDefault="007A780D" w:rsidP="007A780D">
            <w:pPr>
              <w:rPr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 xml:space="preserve">1:00pm </w:t>
            </w:r>
            <w:r w:rsidRPr="00E932F6">
              <w:rPr>
                <w:sz w:val="20"/>
                <w:szCs w:val="19"/>
              </w:rPr>
              <w:t>–</w:t>
            </w:r>
            <w:r>
              <w:rPr>
                <w:sz w:val="20"/>
                <w:szCs w:val="19"/>
              </w:rPr>
              <w:t xml:space="preserve"> R</w:t>
            </w:r>
            <w:r w:rsidRPr="00963D06">
              <w:rPr>
                <w:sz w:val="20"/>
                <w:szCs w:val="19"/>
              </w:rPr>
              <w:t>ésumé</w:t>
            </w:r>
            <w:r>
              <w:rPr>
                <w:sz w:val="20"/>
                <w:szCs w:val="19"/>
              </w:rPr>
              <w:t xml:space="preserve"> Building</w:t>
            </w:r>
          </w:p>
          <w:p w:rsidR="007A780D" w:rsidRDefault="007A780D" w:rsidP="007A780D">
            <w:pPr>
              <w:rPr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>2:30p</w:t>
            </w:r>
            <w:r w:rsidRPr="00E932F6">
              <w:rPr>
                <w:b/>
                <w:sz w:val="20"/>
                <w:szCs w:val="19"/>
              </w:rPr>
              <w:t>m</w:t>
            </w:r>
            <w:r>
              <w:rPr>
                <w:sz w:val="20"/>
                <w:szCs w:val="19"/>
              </w:rPr>
              <w:t xml:space="preserve"> – Interview Skills Essentials</w:t>
            </w:r>
          </w:p>
          <w:p w:rsidR="005A7E9E" w:rsidRPr="008C76EE" w:rsidRDefault="007A780D" w:rsidP="007A780D">
            <w:pPr>
              <w:rPr>
                <w:sz w:val="20"/>
                <w:szCs w:val="19"/>
              </w:rPr>
            </w:pPr>
            <w:r>
              <w:rPr>
                <w:i/>
                <w:sz w:val="20"/>
                <w:szCs w:val="19"/>
              </w:rPr>
              <w:t>Must choose virtual or on-site at Sumner AJC</w:t>
            </w:r>
          </w:p>
        </w:tc>
        <w:tc>
          <w:tcPr>
            <w:tcW w:w="2157" w:type="dxa"/>
            <w:tcBorders>
              <w:bottom w:val="single" w:sz="6" w:space="0" w:color="BFBFBF" w:themeColor="background1" w:themeShade="BF"/>
            </w:tcBorders>
          </w:tcPr>
          <w:p w:rsidR="007A780D" w:rsidRDefault="007A780D" w:rsidP="007A780D">
            <w:pPr>
              <w:rPr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>9:30a</w:t>
            </w:r>
            <w:r w:rsidRPr="00883D3B">
              <w:rPr>
                <w:b/>
                <w:sz w:val="20"/>
                <w:szCs w:val="19"/>
              </w:rPr>
              <w:t>m</w:t>
            </w:r>
            <w:r>
              <w:rPr>
                <w:sz w:val="20"/>
                <w:szCs w:val="19"/>
              </w:rPr>
              <w:t xml:space="preserve"> – Essential Soft Skills </w:t>
            </w:r>
          </w:p>
          <w:p w:rsidR="007A780D" w:rsidRDefault="007A780D" w:rsidP="007A780D">
            <w:pPr>
              <w:rPr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>11:00am</w:t>
            </w:r>
            <w:r>
              <w:rPr>
                <w:sz w:val="20"/>
                <w:szCs w:val="19"/>
              </w:rPr>
              <w:t xml:space="preserve"> – LinkedIn for Your Career</w:t>
            </w:r>
          </w:p>
          <w:p w:rsidR="005A7E9E" w:rsidRPr="003222E0" w:rsidRDefault="007A780D" w:rsidP="007A780D">
            <w:pPr>
              <w:rPr>
                <w:b/>
                <w:sz w:val="20"/>
                <w:szCs w:val="19"/>
              </w:rPr>
            </w:pPr>
            <w:r>
              <w:rPr>
                <w:i/>
                <w:sz w:val="20"/>
                <w:szCs w:val="19"/>
              </w:rPr>
              <w:t>Must choose virtual or on-site at Sumner AJC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A32ADA" w:rsidRDefault="00A32ADA" w:rsidP="00E26B5E">
            <w:pPr>
              <w:rPr>
                <w:b/>
                <w:sz w:val="24"/>
                <w:szCs w:val="19"/>
              </w:rPr>
            </w:pPr>
          </w:p>
          <w:p w:rsidR="005A7E9E" w:rsidRDefault="00A32ADA" w:rsidP="00A32ADA">
            <w:pPr>
              <w:jc w:val="center"/>
              <w:rPr>
                <w:b/>
                <w:sz w:val="20"/>
                <w:szCs w:val="19"/>
              </w:rPr>
            </w:pPr>
            <w:r w:rsidRPr="00F84F06">
              <w:rPr>
                <w:b/>
                <w:sz w:val="24"/>
                <w:szCs w:val="19"/>
              </w:rPr>
              <w:t xml:space="preserve">AJC Closed Today </w:t>
            </w:r>
            <w:r>
              <w:rPr>
                <w:b/>
                <w:sz w:val="24"/>
                <w:szCs w:val="19"/>
              </w:rPr>
              <w:t>4</w:t>
            </w:r>
            <w:r w:rsidRPr="00A32ADA">
              <w:rPr>
                <w:b/>
                <w:sz w:val="24"/>
                <w:szCs w:val="19"/>
                <w:vertAlign w:val="superscript"/>
              </w:rPr>
              <w:t>th</w:t>
            </w:r>
            <w:r>
              <w:rPr>
                <w:b/>
                <w:sz w:val="24"/>
                <w:szCs w:val="19"/>
              </w:rPr>
              <w:t xml:space="preserve"> of July</w:t>
            </w:r>
          </w:p>
          <w:p w:rsidR="005A7E9E" w:rsidRPr="00507C92" w:rsidRDefault="005A7E9E" w:rsidP="00F84F06">
            <w:pPr>
              <w:jc w:val="center"/>
              <w:rPr>
                <w:sz w:val="20"/>
                <w:szCs w:val="19"/>
              </w:rPr>
            </w:pPr>
          </w:p>
        </w:tc>
      </w:tr>
      <w:tr w:rsidR="008705D0" w:rsidRPr="008705D0" w:rsidTr="008A3B84">
        <w:trPr>
          <w:cantSplit/>
          <w:trHeight w:val="244"/>
        </w:trPr>
        <w:tc>
          <w:tcPr>
            <w:tcW w:w="2156" w:type="dxa"/>
            <w:tcBorders>
              <w:top w:val="single" w:sz="6" w:space="0" w:color="BFBFBF" w:themeColor="background1" w:themeShade="BF"/>
              <w:bottom w:val="nil"/>
            </w:tcBorders>
          </w:tcPr>
          <w:p w:rsidR="00431171" w:rsidRPr="008705D0" w:rsidRDefault="005A7E9E" w:rsidP="00C65DB3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6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431171" w:rsidRPr="008705D0" w:rsidRDefault="005A7E9E" w:rsidP="00431171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7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431171" w:rsidRPr="008705D0" w:rsidRDefault="005A7E9E" w:rsidP="008E30C5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8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431171" w:rsidRPr="008705D0" w:rsidRDefault="005A7E9E" w:rsidP="00431171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9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431171" w:rsidRPr="008705D0" w:rsidRDefault="009E11C8" w:rsidP="00431171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10</w:t>
            </w:r>
          </w:p>
        </w:tc>
      </w:tr>
      <w:tr w:rsidR="003222E0" w:rsidRPr="00175972" w:rsidTr="005548E5">
        <w:trPr>
          <w:cantSplit/>
          <w:trHeight w:hRule="exact" w:val="1714"/>
        </w:trPr>
        <w:tc>
          <w:tcPr>
            <w:tcW w:w="2156" w:type="dxa"/>
            <w:tcBorders>
              <w:top w:val="nil"/>
              <w:bottom w:val="single" w:sz="6" w:space="0" w:color="BFBFBF" w:themeColor="background1" w:themeShade="BF"/>
            </w:tcBorders>
          </w:tcPr>
          <w:p w:rsidR="004C1965" w:rsidRPr="00A50D6A" w:rsidRDefault="004C1965" w:rsidP="004C1965">
            <w:pPr>
              <w:rPr>
                <w:sz w:val="20"/>
                <w:szCs w:val="19"/>
              </w:rPr>
            </w:pPr>
            <w:r w:rsidRPr="00A50D6A">
              <w:rPr>
                <w:b/>
                <w:sz w:val="20"/>
                <w:szCs w:val="19"/>
              </w:rPr>
              <w:t xml:space="preserve">10:00am to 3:00pm </w:t>
            </w:r>
            <w:r w:rsidRPr="00A50D6A">
              <w:rPr>
                <w:sz w:val="20"/>
                <w:szCs w:val="19"/>
              </w:rPr>
              <w:t xml:space="preserve"> </w:t>
            </w:r>
            <w:r w:rsidRPr="00A50D6A">
              <w:rPr>
                <w:b/>
                <w:sz w:val="20"/>
                <w:szCs w:val="19"/>
              </w:rPr>
              <w:t>– As Needed</w:t>
            </w:r>
            <w:r w:rsidRPr="00A50D6A">
              <w:rPr>
                <w:sz w:val="20"/>
                <w:szCs w:val="19"/>
              </w:rPr>
              <w:t xml:space="preserve"> </w:t>
            </w:r>
          </w:p>
          <w:p w:rsidR="004C1965" w:rsidRPr="00A50D6A" w:rsidRDefault="004C1965" w:rsidP="004C1965">
            <w:pPr>
              <w:rPr>
                <w:sz w:val="20"/>
                <w:szCs w:val="20"/>
              </w:rPr>
            </w:pPr>
            <w:r w:rsidRPr="00A50D6A">
              <w:rPr>
                <w:sz w:val="20"/>
                <w:szCs w:val="20"/>
              </w:rPr>
              <w:t xml:space="preserve">Résumé Assistance     Cover Letter &amp; More             </w:t>
            </w:r>
          </w:p>
          <w:p w:rsidR="003222E0" w:rsidRPr="00060EDB" w:rsidRDefault="004C1965" w:rsidP="00882A74">
            <w:pPr>
              <w:rPr>
                <w:sz w:val="20"/>
                <w:szCs w:val="19"/>
              </w:rPr>
            </w:pPr>
            <w:r w:rsidRPr="00A50D6A">
              <w:rPr>
                <w:b/>
                <w:sz w:val="20"/>
                <w:szCs w:val="19"/>
              </w:rPr>
              <w:t xml:space="preserve">On-Site – Hosted at Williamson </w:t>
            </w:r>
            <w:r w:rsidR="00882A74">
              <w:rPr>
                <w:b/>
                <w:sz w:val="20"/>
                <w:szCs w:val="19"/>
              </w:rPr>
              <w:t>Co. Office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1E0176" w:rsidRPr="00A50D6A" w:rsidRDefault="001E0176" w:rsidP="001E0176">
            <w:pPr>
              <w:rPr>
                <w:sz w:val="20"/>
                <w:szCs w:val="19"/>
              </w:rPr>
            </w:pPr>
            <w:r w:rsidRPr="00A50D6A">
              <w:rPr>
                <w:b/>
                <w:sz w:val="20"/>
                <w:szCs w:val="19"/>
              </w:rPr>
              <w:t xml:space="preserve">10:00am to 12:00pm </w:t>
            </w:r>
            <w:r w:rsidRPr="00A50D6A">
              <w:rPr>
                <w:sz w:val="20"/>
                <w:szCs w:val="19"/>
              </w:rPr>
              <w:t xml:space="preserve"> </w:t>
            </w:r>
            <w:r w:rsidRPr="00A50D6A">
              <w:rPr>
                <w:b/>
                <w:sz w:val="20"/>
                <w:szCs w:val="19"/>
              </w:rPr>
              <w:t>– 1:00 pm – 3:30 pm     As Needed</w:t>
            </w:r>
            <w:r w:rsidRPr="00A50D6A">
              <w:rPr>
                <w:sz w:val="20"/>
                <w:szCs w:val="19"/>
              </w:rPr>
              <w:t xml:space="preserve"> </w:t>
            </w:r>
          </w:p>
          <w:p w:rsidR="00283F8B" w:rsidRPr="00060EDB" w:rsidRDefault="00283F8B" w:rsidP="00283F8B">
            <w:pPr>
              <w:rPr>
                <w:b/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 xml:space="preserve">Résumé </w:t>
            </w:r>
            <w:r w:rsidR="001E0176">
              <w:rPr>
                <w:sz w:val="20"/>
                <w:szCs w:val="19"/>
              </w:rPr>
              <w:t>Assistance</w:t>
            </w:r>
          </w:p>
          <w:p w:rsidR="00787517" w:rsidRPr="00060EDB" w:rsidRDefault="00283F8B" w:rsidP="00283F8B">
            <w:pPr>
              <w:rPr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 xml:space="preserve">On-Site – Hosted at Robertson </w:t>
            </w:r>
            <w:r w:rsidR="00882A74">
              <w:rPr>
                <w:b/>
                <w:sz w:val="20"/>
                <w:szCs w:val="19"/>
              </w:rPr>
              <w:t>Co. Office</w:t>
            </w:r>
          </w:p>
          <w:p w:rsidR="003222E0" w:rsidRPr="00060EDB" w:rsidRDefault="003222E0" w:rsidP="001A076C">
            <w:pPr>
              <w:rPr>
                <w:sz w:val="20"/>
                <w:szCs w:val="19"/>
              </w:rPr>
            </w:pP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69175D" w:rsidRPr="00CB7E70" w:rsidRDefault="007A780D" w:rsidP="0069175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1:00p</w:t>
            </w:r>
            <w:r w:rsidR="0069175D" w:rsidRPr="00CB7E70">
              <w:rPr>
                <w:b/>
                <w:sz w:val="20"/>
                <w:szCs w:val="20"/>
              </w:rPr>
              <w:t>m</w:t>
            </w:r>
            <w:r w:rsidR="0069175D" w:rsidRPr="00CB7E70">
              <w:rPr>
                <w:sz w:val="20"/>
                <w:szCs w:val="20"/>
              </w:rPr>
              <w:t xml:space="preserve"> – Résumé Building</w:t>
            </w:r>
          </w:p>
          <w:p w:rsidR="0069175D" w:rsidRDefault="007A780D" w:rsidP="0069175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2:30p</w:t>
            </w:r>
            <w:r w:rsidR="0069175D" w:rsidRPr="00CB7E70">
              <w:rPr>
                <w:b/>
                <w:sz w:val="20"/>
                <w:szCs w:val="20"/>
              </w:rPr>
              <w:t>m</w:t>
            </w:r>
            <w:r w:rsidR="0069175D" w:rsidRPr="00CB7E70">
              <w:rPr>
                <w:sz w:val="20"/>
                <w:szCs w:val="20"/>
              </w:rPr>
              <w:t xml:space="preserve"> – </w:t>
            </w:r>
            <w:r w:rsidR="0069175D" w:rsidRPr="00060EDB">
              <w:rPr>
                <w:sz w:val="20"/>
                <w:szCs w:val="19"/>
              </w:rPr>
              <w:t>Cover Letter &amp; More</w:t>
            </w:r>
          </w:p>
          <w:p w:rsidR="00857A43" w:rsidRPr="00857A43" w:rsidRDefault="0069175D" w:rsidP="0069175D">
            <w:pPr>
              <w:rPr>
                <w:sz w:val="20"/>
                <w:szCs w:val="19"/>
              </w:rPr>
            </w:pPr>
            <w:r>
              <w:rPr>
                <w:i/>
                <w:sz w:val="20"/>
                <w:szCs w:val="19"/>
              </w:rPr>
              <w:t>Must choose virtual or on-site at Sumner AJC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69175D" w:rsidRDefault="008C76EE" w:rsidP="0069175D">
            <w:pPr>
              <w:rPr>
                <w:sz w:val="20"/>
                <w:szCs w:val="19"/>
              </w:rPr>
            </w:pPr>
            <w:r w:rsidRPr="00A50D6A">
              <w:rPr>
                <w:b/>
                <w:sz w:val="20"/>
                <w:szCs w:val="19"/>
              </w:rPr>
              <w:t>10:00am</w:t>
            </w:r>
            <w:r w:rsidRPr="000E1A8A">
              <w:rPr>
                <w:b/>
                <w:sz w:val="20"/>
                <w:szCs w:val="19"/>
              </w:rPr>
              <w:t xml:space="preserve"> –</w:t>
            </w:r>
            <w:r w:rsidR="0069175D" w:rsidRPr="000E1A8A">
              <w:rPr>
                <w:b/>
                <w:sz w:val="20"/>
                <w:szCs w:val="19"/>
              </w:rPr>
              <w:t xml:space="preserve"> 12:00pm</w:t>
            </w:r>
            <w:r w:rsidR="00773E41" w:rsidRPr="000E1A8A">
              <w:rPr>
                <w:b/>
                <w:sz w:val="20"/>
                <w:szCs w:val="19"/>
              </w:rPr>
              <w:t>:</w:t>
            </w:r>
            <w:r w:rsidR="00773E41" w:rsidRPr="00060EDB">
              <w:rPr>
                <w:sz w:val="20"/>
                <w:szCs w:val="19"/>
              </w:rPr>
              <w:t xml:space="preserve"> </w:t>
            </w:r>
            <w:r w:rsidR="0069175D">
              <w:rPr>
                <w:sz w:val="20"/>
                <w:szCs w:val="19"/>
              </w:rPr>
              <w:t xml:space="preserve">Job Fair Event – </w:t>
            </w:r>
          </w:p>
          <w:p w:rsidR="008C76EE" w:rsidRPr="00060EDB" w:rsidRDefault="0069175D" w:rsidP="008C76EE">
            <w:pPr>
              <w:rPr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 xml:space="preserve">Résumé Building </w:t>
            </w:r>
            <w:r>
              <w:rPr>
                <w:sz w:val="20"/>
                <w:szCs w:val="19"/>
              </w:rPr>
              <w:t>Workshop &amp; Review</w:t>
            </w:r>
          </w:p>
          <w:p w:rsidR="003222E0" w:rsidRPr="00060EDB" w:rsidRDefault="008C76EE" w:rsidP="008C76EE">
            <w:pPr>
              <w:rPr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>On-Site – Hosted at Rutherford AJC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F84F06" w:rsidRPr="00060EDB" w:rsidRDefault="00F84F06" w:rsidP="00F84F06">
            <w:pPr>
              <w:rPr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 xml:space="preserve">2:00pm to 4:00pm </w:t>
            </w:r>
            <w:r w:rsidRPr="00060EDB">
              <w:rPr>
                <w:sz w:val="20"/>
                <w:szCs w:val="19"/>
              </w:rPr>
              <w:t xml:space="preserve"> – Résumé Building </w:t>
            </w:r>
          </w:p>
          <w:p w:rsidR="00F84F06" w:rsidRPr="00060EDB" w:rsidRDefault="00F84F06" w:rsidP="00F84F06">
            <w:pPr>
              <w:rPr>
                <w:b/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>AI for the Job Seeker</w:t>
            </w:r>
          </w:p>
          <w:p w:rsidR="00F84F06" w:rsidRPr="00060EDB" w:rsidRDefault="00F84F06" w:rsidP="00F84F06">
            <w:pPr>
              <w:rPr>
                <w:b/>
                <w:sz w:val="20"/>
                <w:szCs w:val="19"/>
              </w:rPr>
            </w:pPr>
          </w:p>
          <w:p w:rsidR="00F900F0" w:rsidRPr="00060EDB" w:rsidRDefault="00F84F06" w:rsidP="00F900F0">
            <w:pPr>
              <w:rPr>
                <w:b/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 xml:space="preserve">On-Site – Hosted at </w:t>
            </w:r>
            <w:r w:rsidRPr="00060EDB">
              <w:rPr>
                <w:b/>
                <w:sz w:val="20"/>
                <w:szCs w:val="20"/>
              </w:rPr>
              <w:t>Davidson AJC</w:t>
            </w:r>
          </w:p>
        </w:tc>
      </w:tr>
      <w:tr w:rsidR="003222E0" w:rsidRPr="008705D0" w:rsidTr="009028EA">
        <w:trPr>
          <w:trHeight w:val="244"/>
        </w:trPr>
        <w:tc>
          <w:tcPr>
            <w:tcW w:w="2156" w:type="dxa"/>
            <w:tcBorders>
              <w:top w:val="single" w:sz="6" w:space="0" w:color="BFBFBF" w:themeColor="background1" w:themeShade="BF"/>
              <w:bottom w:val="nil"/>
            </w:tcBorders>
          </w:tcPr>
          <w:p w:rsidR="003222E0" w:rsidRPr="008705D0" w:rsidRDefault="009E11C8" w:rsidP="0061485F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13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3222E0" w:rsidRPr="008705D0" w:rsidRDefault="009E11C8" w:rsidP="0061485F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14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3222E0" w:rsidRPr="008705D0" w:rsidRDefault="009E11C8" w:rsidP="0061485F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15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3222E0" w:rsidRPr="008705D0" w:rsidRDefault="009E11C8" w:rsidP="0061485F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16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3222E0" w:rsidRPr="008705D0" w:rsidRDefault="009E11C8" w:rsidP="0061485F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17</w:t>
            </w:r>
          </w:p>
        </w:tc>
      </w:tr>
      <w:tr w:rsidR="003222E0" w:rsidRPr="00175972" w:rsidTr="005548E5">
        <w:trPr>
          <w:cantSplit/>
          <w:trHeight w:hRule="exact" w:val="1714"/>
        </w:trPr>
        <w:tc>
          <w:tcPr>
            <w:tcW w:w="2156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:rsidR="004C1965" w:rsidRPr="00060EDB" w:rsidRDefault="004C1965" w:rsidP="004C1965">
            <w:pPr>
              <w:rPr>
                <w:sz w:val="20"/>
                <w:szCs w:val="19"/>
              </w:rPr>
            </w:pPr>
            <w:r w:rsidRPr="00A50D6A">
              <w:rPr>
                <w:b/>
                <w:sz w:val="20"/>
                <w:szCs w:val="19"/>
              </w:rPr>
              <w:t>10:00am</w:t>
            </w:r>
            <w:r w:rsidRPr="00060EDB">
              <w:rPr>
                <w:b/>
                <w:sz w:val="20"/>
                <w:szCs w:val="19"/>
              </w:rPr>
              <w:t xml:space="preserve"> to 12:00pm </w:t>
            </w:r>
            <w:r w:rsidRPr="00060EDB">
              <w:rPr>
                <w:sz w:val="20"/>
                <w:szCs w:val="19"/>
              </w:rPr>
              <w:t xml:space="preserve"> – Résumé Building</w:t>
            </w:r>
          </w:p>
          <w:p w:rsidR="004C1965" w:rsidRPr="00060EDB" w:rsidRDefault="004C1965" w:rsidP="004C1965">
            <w:pPr>
              <w:rPr>
                <w:b/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>Cover Letter &amp; More</w:t>
            </w:r>
          </w:p>
          <w:p w:rsidR="004C1965" w:rsidRPr="00060EDB" w:rsidRDefault="004C1965" w:rsidP="004C1965">
            <w:pPr>
              <w:rPr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>Interview Preparation</w:t>
            </w:r>
          </w:p>
          <w:p w:rsidR="003222E0" w:rsidRPr="00060EDB" w:rsidRDefault="004C1965" w:rsidP="004C1965">
            <w:pPr>
              <w:rPr>
                <w:sz w:val="22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>On-Site – Hosted at Montgomery AJC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:rsidR="00117CFD" w:rsidRPr="00060EDB" w:rsidRDefault="00117CFD" w:rsidP="00117CFD">
            <w:pPr>
              <w:rPr>
                <w:sz w:val="20"/>
                <w:szCs w:val="19"/>
              </w:rPr>
            </w:pPr>
            <w:r w:rsidRPr="00A50D6A">
              <w:rPr>
                <w:b/>
                <w:sz w:val="20"/>
                <w:szCs w:val="19"/>
              </w:rPr>
              <w:t>9:00am</w:t>
            </w:r>
            <w:r w:rsidRPr="00060EDB">
              <w:rPr>
                <w:b/>
                <w:sz w:val="20"/>
                <w:szCs w:val="19"/>
              </w:rPr>
              <w:t xml:space="preserve"> to 11:30am</w:t>
            </w:r>
            <w:r w:rsidRPr="00060EDB">
              <w:rPr>
                <w:sz w:val="20"/>
                <w:szCs w:val="19"/>
              </w:rPr>
              <w:t xml:space="preserve"> – Résumé Building</w:t>
            </w:r>
          </w:p>
          <w:p w:rsidR="00117CFD" w:rsidRPr="00060EDB" w:rsidRDefault="00117CFD" w:rsidP="00117CFD">
            <w:pPr>
              <w:rPr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>Interview Preparation</w:t>
            </w:r>
          </w:p>
          <w:p w:rsidR="00117CFD" w:rsidRPr="00060EDB" w:rsidRDefault="00117CFD" w:rsidP="00117CFD">
            <w:pPr>
              <w:rPr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>AI for the Job Seeker</w:t>
            </w:r>
          </w:p>
          <w:p w:rsidR="003222E0" w:rsidRPr="00060EDB" w:rsidRDefault="00117CFD" w:rsidP="00117CFD">
            <w:pPr>
              <w:rPr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>On-Site</w:t>
            </w:r>
            <w:r w:rsidRPr="00060EDB">
              <w:rPr>
                <w:sz w:val="20"/>
                <w:szCs w:val="19"/>
              </w:rPr>
              <w:t xml:space="preserve"> – Hosted at Martha O’Bryan Center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:rsidR="000E1A8A" w:rsidRDefault="000E1A8A" w:rsidP="000E1A8A">
            <w:pPr>
              <w:rPr>
                <w:sz w:val="20"/>
                <w:szCs w:val="19"/>
              </w:rPr>
            </w:pPr>
            <w:r w:rsidRPr="00A50D6A">
              <w:rPr>
                <w:b/>
                <w:sz w:val="20"/>
                <w:szCs w:val="19"/>
              </w:rPr>
              <w:t>10:00am</w:t>
            </w:r>
            <w:r w:rsidRPr="000E1A8A">
              <w:rPr>
                <w:b/>
                <w:sz w:val="20"/>
                <w:szCs w:val="19"/>
              </w:rPr>
              <w:t xml:space="preserve"> – 12:00pm:</w:t>
            </w:r>
            <w:r w:rsidRPr="00060EDB">
              <w:rPr>
                <w:sz w:val="20"/>
                <w:szCs w:val="19"/>
              </w:rPr>
              <w:t xml:space="preserve"> </w:t>
            </w:r>
            <w:r>
              <w:rPr>
                <w:sz w:val="20"/>
                <w:szCs w:val="19"/>
              </w:rPr>
              <w:t xml:space="preserve">Job Fair Event – </w:t>
            </w:r>
          </w:p>
          <w:p w:rsidR="000E1A8A" w:rsidRPr="00060EDB" w:rsidRDefault="000E1A8A" w:rsidP="000E1A8A">
            <w:pPr>
              <w:rPr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 xml:space="preserve">Résumé Building </w:t>
            </w:r>
            <w:r>
              <w:rPr>
                <w:sz w:val="20"/>
                <w:szCs w:val="19"/>
              </w:rPr>
              <w:t>Workshop &amp; Review</w:t>
            </w:r>
          </w:p>
          <w:p w:rsidR="003222E0" w:rsidRPr="001B729F" w:rsidRDefault="000E1A8A" w:rsidP="000E1A8A">
            <w:pPr>
              <w:rPr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 xml:space="preserve">On-Site – Hosted at </w:t>
            </w:r>
            <w:r>
              <w:rPr>
                <w:b/>
                <w:sz w:val="20"/>
                <w:szCs w:val="19"/>
              </w:rPr>
              <w:t>Davidson</w:t>
            </w:r>
            <w:r w:rsidRPr="00060EDB">
              <w:rPr>
                <w:b/>
                <w:sz w:val="20"/>
                <w:szCs w:val="19"/>
              </w:rPr>
              <w:t xml:space="preserve"> AJC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:rsidR="0069175D" w:rsidRDefault="0069175D" w:rsidP="0069175D">
            <w:pPr>
              <w:rPr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>10:00am</w:t>
            </w:r>
            <w:r>
              <w:rPr>
                <w:sz w:val="20"/>
                <w:szCs w:val="19"/>
              </w:rPr>
              <w:t xml:space="preserve"> – Online Jobs: Searching &amp; Applying</w:t>
            </w:r>
          </w:p>
          <w:p w:rsidR="0069175D" w:rsidRDefault="0069175D" w:rsidP="0069175D">
            <w:pPr>
              <w:rPr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>11:00am</w:t>
            </w:r>
            <w:r>
              <w:rPr>
                <w:sz w:val="20"/>
                <w:szCs w:val="19"/>
              </w:rPr>
              <w:t xml:space="preserve"> – Knowing &amp; Avoiding Online Scams</w:t>
            </w:r>
          </w:p>
          <w:p w:rsidR="00857A43" w:rsidRPr="00857A43" w:rsidRDefault="0069175D" w:rsidP="0069175D">
            <w:pPr>
              <w:rPr>
                <w:sz w:val="20"/>
                <w:szCs w:val="19"/>
              </w:rPr>
            </w:pPr>
            <w:r>
              <w:rPr>
                <w:i/>
                <w:sz w:val="20"/>
                <w:szCs w:val="19"/>
              </w:rPr>
              <w:t>Must choose virtual or on-site at Sumner AJC</w:t>
            </w:r>
          </w:p>
          <w:p w:rsidR="00CE11B2" w:rsidRDefault="003D2083" w:rsidP="00BE3202">
            <w:pPr>
              <w:rPr>
                <w:b/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 xml:space="preserve"> </w:t>
            </w:r>
          </w:p>
          <w:p w:rsidR="003222E0" w:rsidRPr="007F48D5" w:rsidRDefault="003222E0" w:rsidP="003222E0">
            <w:pPr>
              <w:rPr>
                <w:sz w:val="20"/>
                <w:szCs w:val="19"/>
              </w:rPr>
            </w:pP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:rsidR="007A780D" w:rsidRDefault="007A780D" w:rsidP="007A780D">
            <w:pPr>
              <w:rPr>
                <w:sz w:val="20"/>
                <w:szCs w:val="19"/>
              </w:rPr>
            </w:pPr>
            <w:r w:rsidRPr="00A50D6A">
              <w:rPr>
                <w:b/>
                <w:sz w:val="20"/>
                <w:szCs w:val="19"/>
              </w:rPr>
              <w:t>9:30am</w:t>
            </w:r>
            <w:r>
              <w:rPr>
                <w:sz w:val="20"/>
                <w:szCs w:val="19"/>
              </w:rPr>
              <w:t xml:space="preserve"> – Essential Soft Skills </w:t>
            </w:r>
          </w:p>
          <w:p w:rsidR="007A780D" w:rsidRDefault="007A780D" w:rsidP="007A780D">
            <w:pPr>
              <w:rPr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>11:00am</w:t>
            </w:r>
            <w:r>
              <w:rPr>
                <w:sz w:val="20"/>
                <w:szCs w:val="19"/>
              </w:rPr>
              <w:t xml:space="preserve"> – LinkedIn for Your Career</w:t>
            </w:r>
          </w:p>
          <w:p w:rsidR="00D96A6D" w:rsidRDefault="007A780D" w:rsidP="007A780D">
            <w:pPr>
              <w:rPr>
                <w:b/>
                <w:sz w:val="24"/>
                <w:szCs w:val="19"/>
              </w:rPr>
            </w:pPr>
            <w:r>
              <w:rPr>
                <w:i/>
                <w:sz w:val="20"/>
                <w:szCs w:val="19"/>
              </w:rPr>
              <w:t>Must choose virtual or on-site at Sumner AJC</w:t>
            </w:r>
          </w:p>
          <w:p w:rsidR="003222E0" w:rsidRPr="00060EDB" w:rsidRDefault="003222E0" w:rsidP="00D96A6D">
            <w:pPr>
              <w:rPr>
                <w:sz w:val="20"/>
                <w:szCs w:val="21"/>
              </w:rPr>
            </w:pPr>
          </w:p>
        </w:tc>
      </w:tr>
      <w:tr w:rsidR="003222E0" w:rsidRPr="008705D0" w:rsidTr="007A3D66">
        <w:trPr>
          <w:trHeight w:val="233"/>
        </w:trPr>
        <w:tc>
          <w:tcPr>
            <w:tcW w:w="2156" w:type="dxa"/>
            <w:tcBorders>
              <w:top w:val="single" w:sz="6" w:space="0" w:color="BFBFBF" w:themeColor="background1" w:themeShade="BF"/>
              <w:bottom w:val="nil"/>
            </w:tcBorders>
          </w:tcPr>
          <w:p w:rsidR="003222E0" w:rsidRPr="008705D0" w:rsidRDefault="009E11C8" w:rsidP="003222E0">
            <w:pPr>
              <w:pStyle w:val="Dates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20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3222E0" w:rsidRPr="008705D0" w:rsidRDefault="009E11C8" w:rsidP="0061485F">
            <w:pPr>
              <w:pStyle w:val="Dates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21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3222E0" w:rsidRPr="008705D0" w:rsidRDefault="009E11C8" w:rsidP="0061485F">
            <w:pPr>
              <w:pStyle w:val="Dates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22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3222E0" w:rsidRPr="008705D0" w:rsidRDefault="009E11C8" w:rsidP="0061485F">
            <w:pPr>
              <w:pStyle w:val="Dates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23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:rsidR="003222E0" w:rsidRPr="008705D0" w:rsidRDefault="009E11C8" w:rsidP="0061485F">
            <w:pPr>
              <w:pStyle w:val="Dates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24</w:t>
            </w:r>
          </w:p>
        </w:tc>
      </w:tr>
      <w:tr w:rsidR="009E1B88" w:rsidRPr="00175972" w:rsidTr="00896A64">
        <w:trPr>
          <w:cantSplit/>
          <w:trHeight w:hRule="exact" w:val="1714"/>
        </w:trPr>
        <w:tc>
          <w:tcPr>
            <w:tcW w:w="2156" w:type="dxa"/>
            <w:tcBorders>
              <w:top w:val="nil"/>
              <w:bottom w:val="single" w:sz="6" w:space="0" w:color="BFBFBF" w:themeColor="background1" w:themeShade="BF"/>
            </w:tcBorders>
          </w:tcPr>
          <w:p w:rsidR="007A780D" w:rsidRPr="001F5037" w:rsidRDefault="007A780D" w:rsidP="007A780D">
            <w:pPr>
              <w:rPr>
                <w:sz w:val="20"/>
                <w:szCs w:val="19"/>
              </w:rPr>
            </w:pPr>
            <w:r w:rsidRPr="00A50D6A">
              <w:rPr>
                <w:b/>
                <w:sz w:val="20"/>
                <w:szCs w:val="19"/>
              </w:rPr>
              <w:t>10:00am</w:t>
            </w:r>
            <w:r w:rsidRPr="001F5037">
              <w:rPr>
                <w:b/>
                <w:sz w:val="20"/>
                <w:szCs w:val="19"/>
              </w:rPr>
              <w:t xml:space="preserve"> to 12:00pm </w:t>
            </w:r>
            <w:r w:rsidRPr="001F5037">
              <w:rPr>
                <w:sz w:val="20"/>
                <w:szCs w:val="19"/>
              </w:rPr>
              <w:t xml:space="preserve"> – Résumé Building </w:t>
            </w:r>
          </w:p>
          <w:p w:rsidR="007A780D" w:rsidRPr="001F5037" w:rsidRDefault="007A780D" w:rsidP="007A780D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19"/>
              </w:rPr>
            </w:pPr>
            <w:r w:rsidRPr="001F5037">
              <w:rPr>
                <w:sz w:val="20"/>
                <w:szCs w:val="19"/>
              </w:rPr>
              <w:t xml:space="preserve">1-on-1 résumé assistance </w:t>
            </w:r>
          </w:p>
          <w:p w:rsidR="000F5818" w:rsidRPr="00060EDB" w:rsidRDefault="007A780D" w:rsidP="007A780D">
            <w:pPr>
              <w:rPr>
                <w:b/>
                <w:sz w:val="20"/>
                <w:szCs w:val="19"/>
              </w:rPr>
            </w:pPr>
            <w:r w:rsidRPr="001F5037">
              <w:rPr>
                <w:b/>
                <w:sz w:val="20"/>
                <w:szCs w:val="19"/>
              </w:rPr>
              <w:t xml:space="preserve">On-Site – Hosted at Dickson </w:t>
            </w:r>
            <w:r w:rsidR="00882A74">
              <w:rPr>
                <w:b/>
                <w:sz w:val="20"/>
                <w:szCs w:val="19"/>
              </w:rPr>
              <w:t>Co. Office</w:t>
            </w:r>
          </w:p>
          <w:p w:rsidR="009E1B88" w:rsidRPr="00060EDB" w:rsidRDefault="009E1B88" w:rsidP="00EA4A51">
            <w:pPr>
              <w:rPr>
                <w:b/>
                <w:sz w:val="20"/>
                <w:szCs w:val="19"/>
              </w:rPr>
            </w:pPr>
          </w:p>
          <w:p w:rsidR="009E1B88" w:rsidRPr="00060EDB" w:rsidRDefault="009E1B88" w:rsidP="009E1B88">
            <w:pPr>
              <w:rPr>
                <w:b/>
                <w:sz w:val="20"/>
                <w:szCs w:val="19"/>
              </w:rPr>
            </w:pP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0E1A8A" w:rsidRDefault="000E1A8A" w:rsidP="000E1A8A">
            <w:pPr>
              <w:rPr>
                <w:sz w:val="20"/>
                <w:szCs w:val="19"/>
              </w:rPr>
            </w:pPr>
            <w:r w:rsidRPr="00A50D6A">
              <w:rPr>
                <w:b/>
                <w:sz w:val="20"/>
                <w:szCs w:val="19"/>
              </w:rPr>
              <w:t>10:00am</w:t>
            </w:r>
            <w:r w:rsidRPr="000E1A8A">
              <w:rPr>
                <w:b/>
                <w:sz w:val="20"/>
                <w:szCs w:val="19"/>
              </w:rPr>
              <w:t xml:space="preserve"> – 12:00pm:</w:t>
            </w:r>
            <w:r w:rsidRPr="00060EDB">
              <w:rPr>
                <w:sz w:val="20"/>
                <w:szCs w:val="19"/>
              </w:rPr>
              <w:t xml:space="preserve"> </w:t>
            </w:r>
            <w:r>
              <w:rPr>
                <w:sz w:val="20"/>
                <w:szCs w:val="19"/>
              </w:rPr>
              <w:t xml:space="preserve">Job Fair Event – </w:t>
            </w:r>
          </w:p>
          <w:p w:rsidR="000E1A8A" w:rsidRPr="00060EDB" w:rsidRDefault="000E1A8A" w:rsidP="000E1A8A">
            <w:pPr>
              <w:rPr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 xml:space="preserve">Résumé Building </w:t>
            </w:r>
            <w:r>
              <w:rPr>
                <w:sz w:val="20"/>
                <w:szCs w:val="19"/>
              </w:rPr>
              <w:t>Workshop &amp; Review</w:t>
            </w:r>
          </w:p>
          <w:p w:rsidR="00F900F0" w:rsidRPr="00A035D2" w:rsidRDefault="000E1A8A" w:rsidP="000E1A8A">
            <w:pPr>
              <w:rPr>
                <w:b/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 xml:space="preserve">On-Site – Hosted at </w:t>
            </w:r>
            <w:r>
              <w:rPr>
                <w:b/>
                <w:sz w:val="20"/>
                <w:szCs w:val="19"/>
              </w:rPr>
              <w:t>Sumner</w:t>
            </w:r>
            <w:r w:rsidRPr="00060EDB">
              <w:rPr>
                <w:b/>
                <w:sz w:val="20"/>
                <w:szCs w:val="19"/>
              </w:rPr>
              <w:t xml:space="preserve"> AJC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EA7B7D" w:rsidRPr="00A50D6A" w:rsidRDefault="00EA7B7D" w:rsidP="00EA7B7D">
            <w:pPr>
              <w:rPr>
                <w:sz w:val="20"/>
                <w:szCs w:val="19"/>
              </w:rPr>
            </w:pPr>
            <w:r w:rsidRPr="00A50D6A">
              <w:rPr>
                <w:b/>
                <w:sz w:val="20"/>
                <w:szCs w:val="19"/>
              </w:rPr>
              <w:t xml:space="preserve">10:00am to 12:00pm </w:t>
            </w:r>
            <w:r w:rsidRPr="00A50D6A">
              <w:rPr>
                <w:sz w:val="20"/>
                <w:szCs w:val="19"/>
              </w:rPr>
              <w:t xml:space="preserve"> – </w:t>
            </w:r>
          </w:p>
          <w:p w:rsidR="00EA7B7D" w:rsidRPr="00A50D6A" w:rsidRDefault="00EA7B7D" w:rsidP="00EA7B7D">
            <w:pPr>
              <w:rPr>
                <w:sz w:val="20"/>
                <w:szCs w:val="19"/>
              </w:rPr>
            </w:pPr>
            <w:r w:rsidRPr="00A50D6A">
              <w:rPr>
                <w:sz w:val="20"/>
                <w:szCs w:val="19"/>
              </w:rPr>
              <w:t xml:space="preserve">Résumé Building </w:t>
            </w:r>
          </w:p>
          <w:p w:rsidR="00EA7B7D" w:rsidRPr="00A50D6A" w:rsidRDefault="00EA7B7D" w:rsidP="00EA7B7D">
            <w:pPr>
              <w:rPr>
                <w:b/>
                <w:sz w:val="20"/>
                <w:szCs w:val="19"/>
              </w:rPr>
            </w:pPr>
            <w:r w:rsidRPr="00A50D6A">
              <w:rPr>
                <w:sz w:val="20"/>
                <w:szCs w:val="19"/>
              </w:rPr>
              <w:t>Interview Skills Ess</w:t>
            </w:r>
            <w:r w:rsidRPr="00A50D6A">
              <w:rPr>
                <w:sz w:val="20"/>
                <w:szCs w:val="20"/>
              </w:rPr>
              <w:t>entials</w:t>
            </w:r>
          </w:p>
          <w:p w:rsidR="007F12D7" w:rsidRPr="00D22154" w:rsidRDefault="00EA7B7D" w:rsidP="00882A74">
            <w:pPr>
              <w:rPr>
                <w:sz w:val="20"/>
                <w:szCs w:val="20"/>
              </w:rPr>
            </w:pPr>
            <w:r w:rsidRPr="00A50D6A">
              <w:rPr>
                <w:b/>
                <w:sz w:val="20"/>
                <w:szCs w:val="19"/>
              </w:rPr>
              <w:t xml:space="preserve">On-Site – Hosted at Cheatham </w:t>
            </w:r>
            <w:r w:rsidR="00882A74">
              <w:rPr>
                <w:b/>
                <w:sz w:val="20"/>
                <w:szCs w:val="19"/>
              </w:rPr>
              <w:t>Co. Office</w:t>
            </w:r>
            <w:bookmarkStart w:id="0" w:name="_GoBack"/>
            <w:bookmarkEnd w:id="0"/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EA7B7D" w:rsidRDefault="00EA7B7D" w:rsidP="00EA7B7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1:00p</w:t>
            </w:r>
            <w:r w:rsidRPr="007F12D7">
              <w:rPr>
                <w:b/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 xml:space="preserve"> </w:t>
            </w:r>
            <w:r w:rsidRPr="00CB7E70">
              <w:rPr>
                <w:sz w:val="20"/>
                <w:szCs w:val="20"/>
              </w:rPr>
              <w:t>– Résumé Building</w:t>
            </w:r>
          </w:p>
          <w:p w:rsidR="00EA7B7D" w:rsidRDefault="00EA7B7D" w:rsidP="00EA7B7D">
            <w:pPr>
              <w:rPr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>2:30p</w:t>
            </w:r>
            <w:r w:rsidRPr="007F12D7">
              <w:rPr>
                <w:b/>
                <w:sz w:val="20"/>
                <w:szCs w:val="19"/>
              </w:rPr>
              <w:t>m</w:t>
            </w:r>
            <w:r>
              <w:rPr>
                <w:sz w:val="20"/>
                <w:szCs w:val="19"/>
              </w:rPr>
              <w:t xml:space="preserve"> – AI for the Job Seeker</w:t>
            </w:r>
          </w:p>
          <w:p w:rsidR="00EB5B75" w:rsidRPr="00060EDB" w:rsidRDefault="00EA7B7D" w:rsidP="00EA7B7D">
            <w:pPr>
              <w:rPr>
                <w:sz w:val="20"/>
                <w:szCs w:val="19"/>
              </w:rPr>
            </w:pPr>
            <w:r>
              <w:rPr>
                <w:i/>
                <w:sz w:val="20"/>
                <w:szCs w:val="19"/>
              </w:rPr>
              <w:t>Must choose virtual or on-site at Sumner AJC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E26B5E" w:rsidRPr="00060EDB" w:rsidRDefault="00E26B5E" w:rsidP="00E26B5E">
            <w:pPr>
              <w:rPr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 xml:space="preserve">2:00pm to 4:00pm </w:t>
            </w:r>
            <w:r w:rsidRPr="00060EDB">
              <w:rPr>
                <w:sz w:val="20"/>
                <w:szCs w:val="19"/>
              </w:rPr>
              <w:t xml:space="preserve"> – Résumé Building </w:t>
            </w:r>
          </w:p>
          <w:p w:rsidR="00E26B5E" w:rsidRPr="00060EDB" w:rsidRDefault="00E26B5E" w:rsidP="00E26B5E">
            <w:pPr>
              <w:rPr>
                <w:b/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>AI for the Job Seeker</w:t>
            </w:r>
          </w:p>
          <w:p w:rsidR="00E26B5E" w:rsidRPr="00060EDB" w:rsidRDefault="00E26B5E" w:rsidP="00E26B5E">
            <w:pPr>
              <w:rPr>
                <w:b/>
                <w:sz w:val="20"/>
                <w:szCs w:val="19"/>
              </w:rPr>
            </w:pPr>
          </w:p>
          <w:p w:rsidR="009E1B88" w:rsidRPr="00F84F06" w:rsidRDefault="00E26B5E" w:rsidP="00E26B5E">
            <w:pPr>
              <w:rPr>
                <w:b/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 xml:space="preserve">On-Site – Hosted at </w:t>
            </w:r>
            <w:r w:rsidRPr="00060EDB">
              <w:rPr>
                <w:b/>
                <w:sz w:val="20"/>
                <w:szCs w:val="20"/>
              </w:rPr>
              <w:t>Davidson AJC</w:t>
            </w:r>
          </w:p>
        </w:tc>
      </w:tr>
      <w:tr w:rsidR="005A7E9E" w:rsidRPr="00FC0B15" w:rsidTr="00B47AFD">
        <w:trPr>
          <w:cantSplit/>
          <w:trHeight w:val="230"/>
        </w:trPr>
        <w:tc>
          <w:tcPr>
            <w:tcW w:w="2156" w:type="dxa"/>
            <w:tcBorders>
              <w:top w:val="single" w:sz="6" w:space="0" w:color="BFBFBF" w:themeColor="background1" w:themeShade="BF"/>
              <w:bottom w:val="nil"/>
            </w:tcBorders>
          </w:tcPr>
          <w:p w:rsidR="005A7E9E" w:rsidRDefault="009E11C8" w:rsidP="00896A64">
            <w:pPr>
              <w:jc w:val="right"/>
              <w:rPr>
                <w:sz w:val="20"/>
              </w:rPr>
            </w:pPr>
            <w:r>
              <w:rPr>
                <w:sz w:val="20"/>
              </w:rPr>
              <w:t>27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5A7E9E" w:rsidRPr="00896A64" w:rsidRDefault="009E11C8" w:rsidP="00896A64">
            <w:pPr>
              <w:jc w:val="right"/>
              <w:rPr>
                <w:sz w:val="20"/>
              </w:rPr>
            </w:pPr>
            <w:r>
              <w:rPr>
                <w:sz w:val="20"/>
              </w:rPr>
              <w:t>28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</w:tcBorders>
          </w:tcPr>
          <w:p w:rsidR="005A7E9E" w:rsidRDefault="009E11C8" w:rsidP="005A7E9E">
            <w:pPr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</w:tcBorders>
          </w:tcPr>
          <w:p w:rsidR="005A7E9E" w:rsidRDefault="009E11C8" w:rsidP="005A7E9E">
            <w:pPr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</w:tcBorders>
          </w:tcPr>
          <w:p w:rsidR="005A7E9E" w:rsidRPr="00FC0B15" w:rsidRDefault="009E11C8" w:rsidP="002B2171">
            <w:pPr>
              <w:jc w:val="right"/>
              <w:rPr>
                <w:sz w:val="20"/>
              </w:rPr>
            </w:pPr>
            <w:r>
              <w:rPr>
                <w:sz w:val="20"/>
              </w:rPr>
              <w:t>31</w:t>
            </w:r>
          </w:p>
        </w:tc>
      </w:tr>
      <w:tr w:rsidR="005A7E9E" w:rsidRPr="00FC0B15" w:rsidTr="00B47AFD">
        <w:trPr>
          <w:cantSplit/>
          <w:trHeight w:val="1714"/>
        </w:trPr>
        <w:tc>
          <w:tcPr>
            <w:tcW w:w="2156" w:type="dxa"/>
            <w:tcBorders>
              <w:top w:val="nil"/>
            </w:tcBorders>
          </w:tcPr>
          <w:p w:rsidR="00847573" w:rsidRPr="00060EDB" w:rsidRDefault="00847573" w:rsidP="00847573">
            <w:pPr>
              <w:rPr>
                <w:sz w:val="20"/>
                <w:szCs w:val="19"/>
              </w:rPr>
            </w:pPr>
            <w:r w:rsidRPr="00A50D6A">
              <w:rPr>
                <w:b/>
                <w:sz w:val="20"/>
                <w:szCs w:val="19"/>
              </w:rPr>
              <w:t>10:00am</w:t>
            </w:r>
            <w:r>
              <w:rPr>
                <w:b/>
                <w:sz w:val="20"/>
                <w:szCs w:val="19"/>
              </w:rPr>
              <w:t xml:space="preserve"> to 1</w:t>
            </w:r>
            <w:r w:rsidRPr="00060EDB">
              <w:rPr>
                <w:b/>
                <w:sz w:val="20"/>
                <w:szCs w:val="19"/>
              </w:rPr>
              <w:t xml:space="preserve">:00pm </w:t>
            </w:r>
            <w:r w:rsidRPr="00060EDB">
              <w:rPr>
                <w:sz w:val="20"/>
                <w:szCs w:val="19"/>
              </w:rPr>
              <w:t xml:space="preserve"> – Résumé Building</w:t>
            </w:r>
          </w:p>
          <w:p w:rsidR="00847573" w:rsidRDefault="00847573" w:rsidP="00847573">
            <w:pPr>
              <w:rPr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>Interview Preparation</w:t>
            </w:r>
          </w:p>
          <w:p w:rsidR="00847573" w:rsidRPr="00060EDB" w:rsidRDefault="00847573" w:rsidP="00847573">
            <w:pPr>
              <w:rPr>
                <w:sz w:val="20"/>
                <w:szCs w:val="19"/>
              </w:rPr>
            </w:pPr>
            <w:r>
              <w:rPr>
                <w:sz w:val="20"/>
                <w:szCs w:val="19"/>
              </w:rPr>
              <w:t>AI for the Jobseeker</w:t>
            </w:r>
          </w:p>
          <w:p w:rsidR="005A7E9E" w:rsidRPr="00060EDB" w:rsidRDefault="00847573" w:rsidP="00847573">
            <w:pPr>
              <w:rPr>
                <w:sz w:val="20"/>
              </w:rPr>
            </w:pPr>
            <w:r w:rsidRPr="00060EDB">
              <w:rPr>
                <w:b/>
                <w:sz w:val="20"/>
                <w:szCs w:val="19"/>
              </w:rPr>
              <w:t>On-Site – Hosted at Montgomery AJC</w:t>
            </w:r>
          </w:p>
        </w:tc>
        <w:tc>
          <w:tcPr>
            <w:tcW w:w="2157" w:type="dxa"/>
            <w:tcBorders>
              <w:top w:val="nil"/>
            </w:tcBorders>
          </w:tcPr>
          <w:p w:rsidR="005A7E9E" w:rsidRPr="00CB7E70" w:rsidRDefault="005A7E9E" w:rsidP="005158D1">
            <w:pPr>
              <w:rPr>
                <w:sz w:val="20"/>
                <w:szCs w:val="20"/>
              </w:rPr>
            </w:pPr>
            <w:r w:rsidRPr="00CB7E70">
              <w:rPr>
                <w:b/>
                <w:sz w:val="20"/>
                <w:szCs w:val="20"/>
              </w:rPr>
              <w:t>9:30am</w:t>
            </w:r>
            <w:r w:rsidRPr="00CB7E70">
              <w:rPr>
                <w:sz w:val="20"/>
                <w:szCs w:val="20"/>
              </w:rPr>
              <w:t xml:space="preserve"> – Résumé Building</w:t>
            </w:r>
          </w:p>
          <w:p w:rsidR="005A7E9E" w:rsidRDefault="005A7E9E" w:rsidP="005158D1">
            <w:pPr>
              <w:rPr>
                <w:sz w:val="20"/>
                <w:szCs w:val="20"/>
              </w:rPr>
            </w:pPr>
            <w:r w:rsidRPr="00CB7E70">
              <w:rPr>
                <w:b/>
                <w:sz w:val="20"/>
                <w:szCs w:val="20"/>
              </w:rPr>
              <w:t>11:00am</w:t>
            </w:r>
            <w:r w:rsidRPr="00CB7E70">
              <w:rPr>
                <w:sz w:val="20"/>
                <w:szCs w:val="20"/>
              </w:rPr>
              <w:t xml:space="preserve"> – </w:t>
            </w:r>
            <w:r w:rsidRPr="00060EDB">
              <w:rPr>
                <w:sz w:val="20"/>
                <w:szCs w:val="19"/>
              </w:rPr>
              <w:t>Cover Letter &amp; More</w:t>
            </w:r>
          </w:p>
          <w:p w:rsidR="005A7E9E" w:rsidRDefault="005A7E9E" w:rsidP="005158D1">
            <w:pPr>
              <w:rPr>
                <w:sz w:val="20"/>
              </w:rPr>
            </w:pPr>
            <w:r>
              <w:rPr>
                <w:i/>
                <w:sz w:val="20"/>
                <w:szCs w:val="19"/>
              </w:rPr>
              <w:t>Must choose virtual or on-site at Sumner AJC</w:t>
            </w:r>
          </w:p>
        </w:tc>
        <w:tc>
          <w:tcPr>
            <w:tcW w:w="2157" w:type="dxa"/>
          </w:tcPr>
          <w:p w:rsidR="00847573" w:rsidRPr="00C758F0" w:rsidRDefault="00847573" w:rsidP="00847573">
            <w:pPr>
              <w:rPr>
                <w:sz w:val="20"/>
                <w:szCs w:val="19"/>
              </w:rPr>
            </w:pPr>
            <w:r w:rsidRPr="00C758F0">
              <w:rPr>
                <w:b/>
                <w:sz w:val="20"/>
                <w:szCs w:val="19"/>
              </w:rPr>
              <w:t>1</w:t>
            </w:r>
            <w:r>
              <w:rPr>
                <w:b/>
                <w:sz w:val="20"/>
                <w:szCs w:val="19"/>
              </w:rPr>
              <w:t>0:30a</w:t>
            </w:r>
            <w:r w:rsidRPr="00C758F0">
              <w:rPr>
                <w:b/>
                <w:sz w:val="20"/>
                <w:szCs w:val="19"/>
              </w:rPr>
              <w:t>m</w:t>
            </w:r>
            <w:r w:rsidRPr="00C758F0">
              <w:rPr>
                <w:sz w:val="20"/>
                <w:szCs w:val="19"/>
              </w:rPr>
              <w:t xml:space="preserve"> – Zoom Basics</w:t>
            </w:r>
          </w:p>
          <w:p w:rsidR="00847573" w:rsidRPr="00C758F0" w:rsidRDefault="00847573" w:rsidP="00847573">
            <w:pPr>
              <w:rPr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>11:30a</w:t>
            </w:r>
            <w:r w:rsidRPr="00C758F0">
              <w:rPr>
                <w:b/>
                <w:sz w:val="20"/>
                <w:szCs w:val="19"/>
              </w:rPr>
              <w:t>m</w:t>
            </w:r>
            <w:r w:rsidRPr="00C758F0">
              <w:rPr>
                <w:sz w:val="20"/>
                <w:szCs w:val="19"/>
              </w:rPr>
              <w:t xml:space="preserve"> – Microsoft Basics – Word &amp; Excel</w:t>
            </w:r>
          </w:p>
          <w:p w:rsidR="007A780D" w:rsidRPr="00FC0B15" w:rsidRDefault="00847573" w:rsidP="00847573">
            <w:pPr>
              <w:rPr>
                <w:sz w:val="20"/>
              </w:rPr>
            </w:pPr>
            <w:r w:rsidRPr="00C758F0">
              <w:rPr>
                <w:i/>
                <w:sz w:val="20"/>
                <w:szCs w:val="19"/>
              </w:rPr>
              <w:t>Must choose virtual or on-site at Sumner AJC</w:t>
            </w:r>
          </w:p>
        </w:tc>
        <w:tc>
          <w:tcPr>
            <w:tcW w:w="2157" w:type="dxa"/>
          </w:tcPr>
          <w:p w:rsidR="00847573" w:rsidRDefault="00847573" w:rsidP="00847573">
            <w:pPr>
              <w:rPr>
                <w:sz w:val="20"/>
                <w:szCs w:val="19"/>
              </w:rPr>
            </w:pPr>
            <w:r w:rsidRPr="00A50D6A">
              <w:rPr>
                <w:b/>
                <w:sz w:val="20"/>
                <w:szCs w:val="19"/>
              </w:rPr>
              <w:t>10:00am</w:t>
            </w:r>
            <w:r w:rsidRPr="000E1A8A">
              <w:rPr>
                <w:b/>
                <w:sz w:val="20"/>
                <w:szCs w:val="19"/>
              </w:rPr>
              <w:t xml:space="preserve"> – 12:00pm:</w:t>
            </w:r>
            <w:r w:rsidRPr="00060EDB">
              <w:rPr>
                <w:sz w:val="20"/>
                <w:szCs w:val="19"/>
              </w:rPr>
              <w:t xml:space="preserve"> </w:t>
            </w:r>
            <w:r>
              <w:rPr>
                <w:sz w:val="20"/>
                <w:szCs w:val="19"/>
              </w:rPr>
              <w:t xml:space="preserve">Job Fair Event – </w:t>
            </w:r>
          </w:p>
          <w:p w:rsidR="00847573" w:rsidRPr="00060EDB" w:rsidRDefault="00847573" w:rsidP="00847573">
            <w:pPr>
              <w:rPr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 xml:space="preserve">Résumé Building </w:t>
            </w:r>
            <w:r>
              <w:rPr>
                <w:sz w:val="20"/>
                <w:szCs w:val="19"/>
              </w:rPr>
              <w:t>Workshop &amp; Review</w:t>
            </w:r>
          </w:p>
          <w:p w:rsidR="005A7E9E" w:rsidRPr="00FC0B15" w:rsidRDefault="00847573" w:rsidP="00847573">
            <w:pPr>
              <w:rPr>
                <w:sz w:val="20"/>
              </w:rPr>
            </w:pPr>
            <w:r w:rsidRPr="00060EDB">
              <w:rPr>
                <w:b/>
                <w:sz w:val="20"/>
                <w:szCs w:val="19"/>
              </w:rPr>
              <w:t>On-Site – Hosted at Rutherford AJC</w:t>
            </w:r>
          </w:p>
        </w:tc>
        <w:tc>
          <w:tcPr>
            <w:tcW w:w="2157" w:type="dxa"/>
          </w:tcPr>
          <w:p w:rsidR="007A780D" w:rsidRPr="00060EDB" w:rsidRDefault="007A780D" w:rsidP="007A780D">
            <w:pPr>
              <w:rPr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 xml:space="preserve">10:00am to 12:00pm </w:t>
            </w:r>
            <w:r w:rsidRPr="00060EDB">
              <w:rPr>
                <w:sz w:val="20"/>
                <w:szCs w:val="19"/>
              </w:rPr>
              <w:t xml:space="preserve"> – Résumé Building</w:t>
            </w:r>
          </w:p>
          <w:p w:rsidR="007A780D" w:rsidRPr="00060EDB" w:rsidRDefault="007A780D" w:rsidP="007A780D">
            <w:pPr>
              <w:rPr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>Cover Letter &amp; More</w:t>
            </w:r>
          </w:p>
          <w:p w:rsidR="007A780D" w:rsidRPr="00060EDB" w:rsidRDefault="007A780D" w:rsidP="007A780D">
            <w:pPr>
              <w:rPr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>Interview Preparation</w:t>
            </w:r>
          </w:p>
          <w:p w:rsidR="005A7E9E" w:rsidRPr="00FC0B15" w:rsidRDefault="007A780D" w:rsidP="007A780D">
            <w:pPr>
              <w:rPr>
                <w:sz w:val="20"/>
              </w:rPr>
            </w:pPr>
            <w:r w:rsidRPr="00060EDB">
              <w:rPr>
                <w:b/>
                <w:sz w:val="20"/>
                <w:szCs w:val="19"/>
              </w:rPr>
              <w:t>On-Site – Hosted at Davidson AJC</w:t>
            </w:r>
          </w:p>
        </w:tc>
      </w:tr>
    </w:tbl>
    <w:p w:rsidR="00D71A52" w:rsidRDefault="00D71A52">
      <w:pPr>
        <w:pStyle w:val="Quote"/>
        <w:jc w:val="left"/>
      </w:pPr>
    </w:p>
    <w:sectPr w:rsidR="00D71A52" w:rsidSect="00B34194">
      <w:pgSz w:w="12240" w:h="15840"/>
      <w:pgMar w:top="720" w:right="720" w:bottom="720" w:left="72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232F" w:rsidRDefault="00BB232F">
      <w:pPr>
        <w:spacing w:before="0" w:after="0"/>
      </w:pPr>
      <w:r>
        <w:separator/>
      </w:r>
    </w:p>
  </w:endnote>
  <w:endnote w:type="continuationSeparator" w:id="0">
    <w:p w:rsidR="00BB232F" w:rsidRDefault="00BB232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PMincho">
    <w:altName w:val="MS Gothic"/>
    <w:charset w:val="80"/>
    <w:family w:val="roman"/>
    <w:pitch w:val="variable"/>
    <w:sig w:usb0="00000000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232F" w:rsidRDefault="00BB232F">
      <w:pPr>
        <w:spacing w:before="0" w:after="0"/>
      </w:pPr>
      <w:r>
        <w:separator/>
      </w:r>
    </w:p>
  </w:footnote>
  <w:footnote w:type="continuationSeparator" w:id="0">
    <w:p w:rsidR="00BB232F" w:rsidRDefault="00BB232F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DC5C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86C397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F58B0B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1909EC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D0AF67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A20E08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A2EF68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DE8C7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A4D7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8EC04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2AE624A"/>
    <w:multiLevelType w:val="hybridMultilevel"/>
    <w:tmpl w:val="BF2EFCCC"/>
    <w:lvl w:ilvl="0" w:tplc="C3D2DF72">
      <w:numFmt w:val="bullet"/>
      <w:lvlText w:val="-"/>
      <w:lvlJc w:val="left"/>
      <w:pPr>
        <w:ind w:left="720" w:hanging="360"/>
      </w:pPr>
      <w:rPr>
        <w:rFonts w:ascii="Corbel" w:eastAsiaTheme="minorEastAsia" w:hAnsi="Corbe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B83762"/>
    <w:multiLevelType w:val="hybridMultilevel"/>
    <w:tmpl w:val="C1346B14"/>
    <w:lvl w:ilvl="0" w:tplc="6DA23ED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057CBB"/>
    <w:multiLevelType w:val="hybridMultilevel"/>
    <w:tmpl w:val="D9FE9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removePersonalInformation/>
  <w:removeDateAndTime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MonthEnd" w:val="6/30/2021"/>
    <w:docVar w:name="MonthStart" w:val="6/1/2021"/>
    <w:docVar w:name="ShowDynamicGuides" w:val="1"/>
    <w:docVar w:name="ShowMarginGuides" w:val="0"/>
    <w:docVar w:name="ShowOutlines" w:val="0"/>
    <w:docVar w:name="ShowStaticGuides" w:val="0"/>
  </w:docVars>
  <w:rsids>
    <w:rsidRoot w:val="00E308B1"/>
    <w:rsid w:val="00000E02"/>
    <w:rsid w:val="00001696"/>
    <w:rsid w:val="000031B9"/>
    <w:rsid w:val="00003381"/>
    <w:rsid w:val="000048A5"/>
    <w:rsid w:val="000077D1"/>
    <w:rsid w:val="00007965"/>
    <w:rsid w:val="00012518"/>
    <w:rsid w:val="0001491A"/>
    <w:rsid w:val="00017FDE"/>
    <w:rsid w:val="00020439"/>
    <w:rsid w:val="0002463D"/>
    <w:rsid w:val="000263F5"/>
    <w:rsid w:val="000348C1"/>
    <w:rsid w:val="0004301B"/>
    <w:rsid w:val="00044189"/>
    <w:rsid w:val="00046B32"/>
    <w:rsid w:val="0005052B"/>
    <w:rsid w:val="00053071"/>
    <w:rsid w:val="00054349"/>
    <w:rsid w:val="0005635C"/>
    <w:rsid w:val="00060EDB"/>
    <w:rsid w:val="000706EE"/>
    <w:rsid w:val="000726B7"/>
    <w:rsid w:val="00072DD0"/>
    <w:rsid w:val="00074C8B"/>
    <w:rsid w:val="000804F8"/>
    <w:rsid w:val="00091755"/>
    <w:rsid w:val="00091895"/>
    <w:rsid w:val="00097D6E"/>
    <w:rsid w:val="00097FF1"/>
    <w:rsid w:val="000A0B5F"/>
    <w:rsid w:val="000A1EE3"/>
    <w:rsid w:val="000A2151"/>
    <w:rsid w:val="000A298F"/>
    <w:rsid w:val="000A3F5F"/>
    <w:rsid w:val="000A483D"/>
    <w:rsid w:val="000A61CF"/>
    <w:rsid w:val="000A6369"/>
    <w:rsid w:val="000A6913"/>
    <w:rsid w:val="000B0812"/>
    <w:rsid w:val="000B1445"/>
    <w:rsid w:val="000B1A70"/>
    <w:rsid w:val="000B37F2"/>
    <w:rsid w:val="000B5C8E"/>
    <w:rsid w:val="000C4A7F"/>
    <w:rsid w:val="000C701C"/>
    <w:rsid w:val="000D2C3E"/>
    <w:rsid w:val="000E182F"/>
    <w:rsid w:val="000E1A8A"/>
    <w:rsid w:val="000E4F39"/>
    <w:rsid w:val="000E6653"/>
    <w:rsid w:val="000E749E"/>
    <w:rsid w:val="000F0023"/>
    <w:rsid w:val="000F1AD4"/>
    <w:rsid w:val="000F5818"/>
    <w:rsid w:val="000F677E"/>
    <w:rsid w:val="001004D6"/>
    <w:rsid w:val="0010062D"/>
    <w:rsid w:val="001010DA"/>
    <w:rsid w:val="00103638"/>
    <w:rsid w:val="00104702"/>
    <w:rsid w:val="00112AA6"/>
    <w:rsid w:val="001144D7"/>
    <w:rsid w:val="00115EAB"/>
    <w:rsid w:val="00116F51"/>
    <w:rsid w:val="00117CFD"/>
    <w:rsid w:val="0012062B"/>
    <w:rsid w:val="00120F80"/>
    <w:rsid w:val="00121984"/>
    <w:rsid w:val="00124ADC"/>
    <w:rsid w:val="00126B22"/>
    <w:rsid w:val="00131C6F"/>
    <w:rsid w:val="00134413"/>
    <w:rsid w:val="00137567"/>
    <w:rsid w:val="001376FC"/>
    <w:rsid w:val="001412C9"/>
    <w:rsid w:val="00141591"/>
    <w:rsid w:val="00147665"/>
    <w:rsid w:val="00151251"/>
    <w:rsid w:val="001520D2"/>
    <w:rsid w:val="00153612"/>
    <w:rsid w:val="001606CB"/>
    <w:rsid w:val="00161A4B"/>
    <w:rsid w:val="00162212"/>
    <w:rsid w:val="00163A06"/>
    <w:rsid w:val="00165342"/>
    <w:rsid w:val="0016756F"/>
    <w:rsid w:val="001676F0"/>
    <w:rsid w:val="00171638"/>
    <w:rsid w:val="00173463"/>
    <w:rsid w:val="00173DB4"/>
    <w:rsid w:val="00175972"/>
    <w:rsid w:val="001779DD"/>
    <w:rsid w:val="00186900"/>
    <w:rsid w:val="00190A54"/>
    <w:rsid w:val="00193E15"/>
    <w:rsid w:val="00194E0A"/>
    <w:rsid w:val="00196667"/>
    <w:rsid w:val="0019674A"/>
    <w:rsid w:val="00197953"/>
    <w:rsid w:val="001A076C"/>
    <w:rsid w:val="001A368C"/>
    <w:rsid w:val="001A36C9"/>
    <w:rsid w:val="001A5AB4"/>
    <w:rsid w:val="001A688E"/>
    <w:rsid w:val="001A7AAE"/>
    <w:rsid w:val="001B1B1C"/>
    <w:rsid w:val="001B5F6E"/>
    <w:rsid w:val="001B6E21"/>
    <w:rsid w:val="001B729F"/>
    <w:rsid w:val="001C0DC0"/>
    <w:rsid w:val="001C66DD"/>
    <w:rsid w:val="001C6B3C"/>
    <w:rsid w:val="001D3BEC"/>
    <w:rsid w:val="001D4C82"/>
    <w:rsid w:val="001D7D72"/>
    <w:rsid w:val="001E0176"/>
    <w:rsid w:val="001E396D"/>
    <w:rsid w:val="001E48B7"/>
    <w:rsid w:val="001E7666"/>
    <w:rsid w:val="001F2035"/>
    <w:rsid w:val="001F4184"/>
    <w:rsid w:val="001F5037"/>
    <w:rsid w:val="001F6131"/>
    <w:rsid w:val="001F69E5"/>
    <w:rsid w:val="002000BF"/>
    <w:rsid w:val="00200C4F"/>
    <w:rsid w:val="002047D5"/>
    <w:rsid w:val="00206A84"/>
    <w:rsid w:val="00211C0C"/>
    <w:rsid w:val="00217394"/>
    <w:rsid w:val="00220D2B"/>
    <w:rsid w:val="0022215D"/>
    <w:rsid w:val="00224F7D"/>
    <w:rsid w:val="00230955"/>
    <w:rsid w:val="00240EDC"/>
    <w:rsid w:val="0024453F"/>
    <w:rsid w:val="00255871"/>
    <w:rsid w:val="0025748C"/>
    <w:rsid w:val="00263503"/>
    <w:rsid w:val="00263DAA"/>
    <w:rsid w:val="00265791"/>
    <w:rsid w:val="00265E45"/>
    <w:rsid w:val="0027289A"/>
    <w:rsid w:val="00272BAA"/>
    <w:rsid w:val="002741AD"/>
    <w:rsid w:val="00281194"/>
    <w:rsid w:val="00283928"/>
    <w:rsid w:val="00283F8B"/>
    <w:rsid w:val="0028550F"/>
    <w:rsid w:val="00287778"/>
    <w:rsid w:val="00287782"/>
    <w:rsid w:val="00291B42"/>
    <w:rsid w:val="00295F39"/>
    <w:rsid w:val="002975E8"/>
    <w:rsid w:val="00297880"/>
    <w:rsid w:val="002A030A"/>
    <w:rsid w:val="002A58EF"/>
    <w:rsid w:val="002A72AA"/>
    <w:rsid w:val="002B2171"/>
    <w:rsid w:val="002B4120"/>
    <w:rsid w:val="002B666C"/>
    <w:rsid w:val="002B6BF5"/>
    <w:rsid w:val="002C1014"/>
    <w:rsid w:val="002C3CD9"/>
    <w:rsid w:val="002D08E5"/>
    <w:rsid w:val="002D1949"/>
    <w:rsid w:val="002D28E0"/>
    <w:rsid w:val="002D38D8"/>
    <w:rsid w:val="002E2343"/>
    <w:rsid w:val="002E401C"/>
    <w:rsid w:val="002E7BF8"/>
    <w:rsid w:val="002E7FEF"/>
    <w:rsid w:val="002F22AD"/>
    <w:rsid w:val="002F7032"/>
    <w:rsid w:val="003043B9"/>
    <w:rsid w:val="00307A0B"/>
    <w:rsid w:val="00313204"/>
    <w:rsid w:val="0031481A"/>
    <w:rsid w:val="00317424"/>
    <w:rsid w:val="00320970"/>
    <w:rsid w:val="0032190C"/>
    <w:rsid w:val="003222E0"/>
    <w:rsid w:val="00323180"/>
    <w:rsid w:val="00326213"/>
    <w:rsid w:val="003276F1"/>
    <w:rsid w:val="003279FD"/>
    <w:rsid w:val="00330C09"/>
    <w:rsid w:val="003363A0"/>
    <w:rsid w:val="00337593"/>
    <w:rsid w:val="00344E99"/>
    <w:rsid w:val="003454B7"/>
    <w:rsid w:val="00345EE9"/>
    <w:rsid w:val="00351074"/>
    <w:rsid w:val="003528A2"/>
    <w:rsid w:val="0035482F"/>
    <w:rsid w:val="003550F7"/>
    <w:rsid w:val="003555A8"/>
    <w:rsid w:val="0035705C"/>
    <w:rsid w:val="00360B29"/>
    <w:rsid w:val="00365DEC"/>
    <w:rsid w:val="00366EE0"/>
    <w:rsid w:val="00370C60"/>
    <w:rsid w:val="003753FB"/>
    <w:rsid w:val="00375B27"/>
    <w:rsid w:val="00376386"/>
    <w:rsid w:val="0037788C"/>
    <w:rsid w:val="00380B64"/>
    <w:rsid w:val="003816F3"/>
    <w:rsid w:val="003824CD"/>
    <w:rsid w:val="003827A0"/>
    <w:rsid w:val="003827C8"/>
    <w:rsid w:val="0038409B"/>
    <w:rsid w:val="00386B40"/>
    <w:rsid w:val="00386F00"/>
    <w:rsid w:val="00387259"/>
    <w:rsid w:val="003952E8"/>
    <w:rsid w:val="00395951"/>
    <w:rsid w:val="00395E7E"/>
    <w:rsid w:val="00397FAE"/>
    <w:rsid w:val="003A1F88"/>
    <w:rsid w:val="003A36D7"/>
    <w:rsid w:val="003A627B"/>
    <w:rsid w:val="003A7F70"/>
    <w:rsid w:val="003B0FB6"/>
    <w:rsid w:val="003B1724"/>
    <w:rsid w:val="003C0FC4"/>
    <w:rsid w:val="003C685D"/>
    <w:rsid w:val="003C7782"/>
    <w:rsid w:val="003D2083"/>
    <w:rsid w:val="003D2484"/>
    <w:rsid w:val="003E1ABC"/>
    <w:rsid w:val="003E1EE7"/>
    <w:rsid w:val="003E61A4"/>
    <w:rsid w:val="003E79A8"/>
    <w:rsid w:val="003F3010"/>
    <w:rsid w:val="003F35AA"/>
    <w:rsid w:val="00400FF5"/>
    <w:rsid w:val="00401202"/>
    <w:rsid w:val="0040258A"/>
    <w:rsid w:val="00405968"/>
    <w:rsid w:val="00407526"/>
    <w:rsid w:val="00415177"/>
    <w:rsid w:val="0042396D"/>
    <w:rsid w:val="00425C0C"/>
    <w:rsid w:val="00431171"/>
    <w:rsid w:val="00434BD6"/>
    <w:rsid w:val="004354C8"/>
    <w:rsid w:val="004355BF"/>
    <w:rsid w:val="0043605D"/>
    <w:rsid w:val="004443D0"/>
    <w:rsid w:val="004447BD"/>
    <w:rsid w:val="004455BF"/>
    <w:rsid w:val="004459BF"/>
    <w:rsid w:val="00445C93"/>
    <w:rsid w:val="00445E92"/>
    <w:rsid w:val="00446710"/>
    <w:rsid w:val="00451C58"/>
    <w:rsid w:val="00453F8A"/>
    <w:rsid w:val="00463715"/>
    <w:rsid w:val="00464642"/>
    <w:rsid w:val="00465808"/>
    <w:rsid w:val="0046786F"/>
    <w:rsid w:val="00472F4C"/>
    <w:rsid w:val="00474A50"/>
    <w:rsid w:val="00474A76"/>
    <w:rsid w:val="00477181"/>
    <w:rsid w:val="0048121F"/>
    <w:rsid w:val="0048142F"/>
    <w:rsid w:val="0049289E"/>
    <w:rsid w:val="00497158"/>
    <w:rsid w:val="004A083D"/>
    <w:rsid w:val="004A1116"/>
    <w:rsid w:val="004A31F4"/>
    <w:rsid w:val="004A3909"/>
    <w:rsid w:val="004A3A07"/>
    <w:rsid w:val="004A6090"/>
    <w:rsid w:val="004B200E"/>
    <w:rsid w:val="004B2678"/>
    <w:rsid w:val="004B7D45"/>
    <w:rsid w:val="004C0A38"/>
    <w:rsid w:val="004C1965"/>
    <w:rsid w:val="004C27F9"/>
    <w:rsid w:val="004C5CD1"/>
    <w:rsid w:val="004C634B"/>
    <w:rsid w:val="004C6B0A"/>
    <w:rsid w:val="004D1139"/>
    <w:rsid w:val="004D583F"/>
    <w:rsid w:val="004D644A"/>
    <w:rsid w:val="004D6E22"/>
    <w:rsid w:val="004E658A"/>
    <w:rsid w:val="004F02EB"/>
    <w:rsid w:val="004F795D"/>
    <w:rsid w:val="0050375F"/>
    <w:rsid w:val="005047EC"/>
    <w:rsid w:val="00504D97"/>
    <w:rsid w:val="00505BB3"/>
    <w:rsid w:val="005076C8"/>
    <w:rsid w:val="00507C92"/>
    <w:rsid w:val="005158D1"/>
    <w:rsid w:val="005168A3"/>
    <w:rsid w:val="0051779F"/>
    <w:rsid w:val="00524883"/>
    <w:rsid w:val="005251E9"/>
    <w:rsid w:val="00526E79"/>
    <w:rsid w:val="00527E8C"/>
    <w:rsid w:val="00533109"/>
    <w:rsid w:val="005357AA"/>
    <w:rsid w:val="00544AF8"/>
    <w:rsid w:val="00545AF5"/>
    <w:rsid w:val="0054681B"/>
    <w:rsid w:val="00546A86"/>
    <w:rsid w:val="00547BA1"/>
    <w:rsid w:val="00552E6F"/>
    <w:rsid w:val="005548E5"/>
    <w:rsid w:val="00555C71"/>
    <w:rsid w:val="0055715A"/>
    <w:rsid w:val="00560881"/>
    <w:rsid w:val="00560992"/>
    <w:rsid w:val="005642C5"/>
    <w:rsid w:val="0056462C"/>
    <w:rsid w:val="00565F43"/>
    <w:rsid w:val="0056632E"/>
    <w:rsid w:val="00566847"/>
    <w:rsid w:val="00566F3C"/>
    <w:rsid w:val="00570D6C"/>
    <w:rsid w:val="00572697"/>
    <w:rsid w:val="00593193"/>
    <w:rsid w:val="005936C9"/>
    <w:rsid w:val="005A0BAF"/>
    <w:rsid w:val="005A228D"/>
    <w:rsid w:val="005A2E01"/>
    <w:rsid w:val="005A4EE8"/>
    <w:rsid w:val="005A7E9E"/>
    <w:rsid w:val="005B0C48"/>
    <w:rsid w:val="005B16E1"/>
    <w:rsid w:val="005B3CFB"/>
    <w:rsid w:val="005B6C0A"/>
    <w:rsid w:val="005C0E3C"/>
    <w:rsid w:val="005C2A3E"/>
    <w:rsid w:val="005C6747"/>
    <w:rsid w:val="005D068C"/>
    <w:rsid w:val="005D54B4"/>
    <w:rsid w:val="005D627A"/>
    <w:rsid w:val="005D6635"/>
    <w:rsid w:val="005D7C09"/>
    <w:rsid w:val="005E5111"/>
    <w:rsid w:val="005F08D8"/>
    <w:rsid w:val="005F0E1F"/>
    <w:rsid w:val="005F2DD7"/>
    <w:rsid w:val="005F4C8D"/>
    <w:rsid w:val="005F5801"/>
    <w:rsid w:val="005F6789"/>
    <w:rsid w:val="005F7901"/>
    <w:rsid w:val="00601CD1"/>
    <w:rsid w:val="0060242E"/>
    <w:rsid w:val="00603531"/>
    <w:rsid w:val="00605A5B"/>
    <w:rsid w:val="00605F8D"/>
    <w:rsid w:val="00607D84"/>
    <w:rsid w:val="00610902"/>
    <w:rsid w:val="00610D42"/>
    <w:rsid w:val="0061168F"/>
    <w:rsid w:val="00611F1D"/>
    <w:rsid w:val="00612C79"/>
    <w:rsid w:val="0061485F"/>
    <w:rsid w:val="00617648"/>
    <w:rsid w:val="0062052B"/>
    <w:rsid w:val="00620BF1"/>
    <w:rsid w:val="00622D4C"/>
    <w:rsid w:val="00623415"/>
    <w:rsid w:val="00625109"/>
    <w:rsid w:val="00625939"/>
    <w:rsid w:val="00627B4D"/>
    <w:rsid w:val="00630776"/>
    <w:rsid w:val="00633B66"/>
    <w:rsid w:val="00640E24"/>
    <w:rsid w:val="00645F3C"/>
    <w:rsid w:val="00647172"/>
    <w:rsid w:val="006565B1"/>
    <w:rsid w:val="0066039C"/>
    <w:rsid w:val="00661428"/>
    <w:rsid w:val="00661790"/>
    <w:rsid w:val="00665A63"/>
    <w:rsid w:val="00670DBE"/>
    <w:rsid w:val="00672C5E"/>
    <w:rsid w:val="00675485"/>
    <w:rsid w:val="006756B4"/>
    <w:rsid w:val="00677CAA"/>
    <w:rsid w:val="00682267"/>
    <w:rsid w:val="006830AF"/>
    <w:rsid w:val="006838DC"/>
    <w:rsid w:val="006850E0"/>
    <w:rsid w:val="00686419"/>
    <w:rsid w:val="006865C2"/>
    <w:rsid w:val="0068694C"/>
    <w:rsid w:val="006872D5"/>
    <w:rsid w:val="00690FA5"/>
    <w:rsid w:val="0069175D"/>
    <w:rsid w:val="00691FB5"/>
    <w:rsid w:val="006971E8"/>
    <w:rsid w:val="006A25C2"/>
    <w:rsid w:val="006A2C01"/>
    <w:rsid w:val="006A4284"/>
    <w:rsid w:val="006B20D1"/>
    <w:rsid w:val="006B56D0"/>
    <w:rsid w:val="006B6121"/>
    <w:rsid w:val="006B6B45"/>
    <w:rsid w:val="006B7B07"/>
    <w:rsid w:val="006C0243"/>
    <w:rsid w:val="006C46B2"/>
    <w:rsid w:val="006C7F18"/>
    <w:rsid w:val="006C7F50"/>
    <w:rsid w:val="006D26EA"/>
    <w:rsid w:val="006D4A09"/>
    <w:rsid w:val="006D4DB5"/>
    <w:rsid w:val="006D5F7D"/>
    <w:rsid w:val="006D6E60"/>
    <w:rsid w:val="006E3C81"/>
    <w:rsid w:val="006E4B30"/>
    <w:rsid w:val="006E67C0"/>
    <w:rsid w:val="006F0006"/>
    <w:rsid w:val="006F098D"/>
    <w:rsid w:val="006F0EFC"/>
    <w:rsid w:val="006F1EDD"/>
    <w:rsid w:val="006F3526"/>
    <w:rsid w:val="006F48B9"/>
    <w:rsid w:val="00702675"/>
    <w:rsid w:val="0071063C"/>
    <w:rsid w:val="00710EF3"/>
    <w:rsid w:val="007113F5"/>
    <w:rsid w:val="00712937"/>
    <w:rsid w:val="007141D0"/>
    <w:rsid w:val="00714CF9"/>
    <w:rsid w:val="0071760A"/>
    <w:rsid w:val="00720BDC"/>
    <w:rsid w:val="007217BB"/>
    <w:rsid w:val="007240AB"/>
    <w:rsid w:val="00724B4D"/>
    <w:rsid w:val="0072665D"/>
    <w:rsid w:val="00731AFD"/>
    <w:rsid w:val="00732BA4"/>
    <w:rsid w:val="00732CF1"/>
    <w:rsid w:val="00732FA8"/>
    <w:rsid w:val="00732FF2"/>
    <w:rsid w:val="007350BC"/>
    <w:rsid w:val="00740CC0"/>
    <w:rsid w:val="007461A7"/>
    <w:rsid w:val="007518E3"/>
    <w:rsid w:val="00752524"/>
    <w:rsid w:val="00753644"/>
    <w:rsid w:val="00755DF6"/>
    <w:rsid w:val="00756E06"/>
    <w:rsid w:val="007578F9"/>
    <w:rsid w:val="00760C93"/>
    <w:rsid w:val="007616B6"/>
    <w:rsid w:val="007621D5"/>
    <w:rsid w:val="007637D0"/>
    <w:rsid w:val="007640CE"/>
    <w:rsid w:val="007656A6"/>
    <w:rsid w:val="00765887"/>
    <w:rsid w:val="00767194"/>
    <w:rsid w:val="00773E41"/>
    <w:rsid w:val="00775BE7"/>
    <w:rsid w:val="007803A6"/>
    <w:rsid w:val="00782ED7"/>
    <w:rsid w:val="0078443E"/>
    <w:rsid w:val="0078686C"/>
    <w:rsid w:val="00787377"/>
    <w:rsid w:val="00787517"/>
    <w:rsid w:val="007876F1"/>
    <w:rsid w:val="007914D3"/>
    <w:rsid w:val="00791956"/>
    <w:rsid w:val="007932CB"/>
    <w:rsid w:val="0079381A"/>
    <w:rsid w:val="00795E09"/>
    <w:rsid w:val="007965D3"/>
    <w:rsid w:val="007A2147"/>
    <w:rsid w:val="007A3C00"/>
    <w:rsid w:val="007A3D66"/>
    <w:rsid w:val="007A780D"/>
    <w:rsid w:val="007A7C59"/>
    <w:rsid w:val="007C334E"/>
    <w:rsid w:val="007C3547"/>
    <w:rsid w:val="007C535C"/>
    <w:rsid w:val="007C5ABA"/>
    <w:rsid w:val="007C7376"/>
    <w:rsid w:val="007D7245"/>
    <w:rsid w:val="007E06A6"/>
    <w:rsid w:val="007E1508"/>
    <w:rsid w:val="007E38FC"/>
    <w:rsid w:val="007E62E5"/>
    <w:rsid w:val="007F0C44"/>
    <w:rsid w:val="007F12D7"/>
    <w:rsid w:val="007F339A"/>
    <w:rsid w:val="007F48D5"/>
    <w:rsid w:val="007F6B6A"/>
    <w:rsid w:val="007F7D43"/>
    <w:rsid w:val="00800BF5"/>
    <w:rsid w:val="00806E61"/>
    <w:rsid w:val="008126E8"/>
    <w:rsid w:val="00812DAD"/>
    <w:rsid w:val="0081356A"/>
    <w:rsid w:val="008137B5"/>
    <w:rsid w:val="00814199"/>
    <w:rsid w:val="00816BA3"/>
    <w:rsid w:val="00820561"/>
    <w:rsid w:val="008207B8"/>
    <w:rsid w:val="008213BA"/>
    <w:rsid w:val="0082242B"/>
    <w:rsid w:val="0082301B"/>
    <w:rsid w:val="00823702"/>
    <w:rsid w:val="00826CEF"/>
    <w:rsid w:val="008303CB"/>
    <w:rsid w:val="00830E2B"/>
    <w:rsid w:val="00831DE1"/>
    <w:rsid w:val="00832172"/>
    <w:rsid w:val="00832C2D"/>
    <w:rsid w:val="00833277"/>
    <w:rsid w:val="00835421"/>
    <w:rsid w:val="00836BD3"/>
    <w:rsid w:val="008417EB"/>
    <w:rsid w:val="00841D56"/>
    <w:rsid w:val="008445C8"/>
    <w:rsid w:val="00845864"/>
    <w:rsid w:val="008458C4"/>
    <w:rsid w:val="00846732"/>
    <w:rsid w:val="00847573"/>
    <w:rsid w:val="0085055F"/>
    <w:rsid w:val="00850754"/>
    <w:rsid w:val="008509C1"/>
    <w:rsid w:val="00851AC3"/>
    <w:rsid w:val="0085272D"/>
    <w:rsid w:val="008527EC"/>
    <w:rsid w:val="00853CD7"/>
    <w:rsid w:val="00856860"/>
    <w:rsid w:val="00857663"/>
    <w:rsid w:val="00857A43"/>
    <w:rsid w:val="008608FE"/>
    <w:rsid w:val="00863E6F"/>
    <w:rsid w:val="00864DBC"/>
    <w:rsid w:val="00870135"/>
    <w:rsid w:val="008705D0"/>
    <w:rsid w:val="00874AF5"/>
    <w:rsid w:val="00877291"/>
    <w:rsid w:val="008777B5"/>
    <w:rsid w:val="00881916"/>
    <w:rsid w:val="008820CE"/>
    <w:rsid w:val="00882A74"/>
    <w:rsid w:val="00882C12"/>
    <w:rsid w:val="008833A4"/>
    <w:rsid w:val="00883D3B"/>
    <w:rsid w:val="00884A64"/>
    <w:rsid w:val="008863EC"/>
    <w:rsid w:val="008901CD"/>
    <w:rsid w:val="008905ED"/>
    <w:rsid w:val="008918F9"/>
    <w:rsid w:val="00891E09"/>
    <w:rsid w:val="008945FC"/>
    <w:rsid w:val="0089535B"/>
    <w:rsid w:val="00896A64"/>
    <w:rsid w:val="00896AC6"/>
    <w:rsid w:val="0089723A"/>
    <w:rsid w:val="008974F1"/>
    <w:rsid w:val="008A1822"/>
    <w:rsid w:val="008A1D70"/>
    <w:rsid w:val="008A3B84"/>
    <w:rsid w:val="008A4764"/>
    <w:rsid w:val="008A58B8"/>
    <w:rsid w:val="008A5C1B"/>
    <w:rsid w:val="008A67F5"/>
    <w:rsid w:val="008B0F7C"/>
    <w:rsid w:val="008B1BF8"/>
    <w:rsid w:val="008B5FA8"/>
    <w:rsid w:val="008B79EC"/>
    <w:rsid w:val="008C082F"/>
    <w:rsid w:val="008C2CFC"/>
    <w:rsid w:val="008C76EE"/>
    <w:rsid w:val="008D1AC4"/>
    <w:rsid w:val="008D2DAD"/>
    <w:rsid w:val="008D32B3"/>
    <w:rsid w:val="008D3C10"/>
    <w:rsid w:val="008D44AE"/>
    <w:rsid w:val="008D67E7"/>
    <w:rsid w:val="008D6A89"/>
    <w:rsid w:val="008D7220"/>
    <w:rsid w:val="008D7450"/>
    <w:rsid w:val="008E0F37"/>
    <w:rsid w:val="008E15FB"/>
    <w:rsid w:val="008E30C5"/>
    <w:rsid w:val="008F7AA5"/>
    <w:rsid w:val="009021EF"/>
    <w:rsid w:val="009028EA"/>
    <w:rsid w:val="009051AB"/>
    <w:rsid w:val="00905555"/>
    <w:rsid w:val="00907A48"/>
    <w:rsid w:val="00907BEE"/>
    <w:rsid w:val="00912370"/>
    <w:rsid w:val="0091306D"/>
    <w:rsid w:val="00916D6C"/>
    <w:rsid w:val="00924194"/>
    <w:rsid w:val="00925C5E"/>
    <w:rsid w:val="00925ED9"/>
    <w:rsid w:val="009301A3"/>
    <w:rsid w:val="00932BC6"/>
    <w:rsid w:val="00933EA0"/>
    <w:rsid w:val="009343B1"/>
    <w:rsid w:val="009346E8"/>
    <w:rsid w:val="009354A4"/>
    <w:rsid w:val="00935EA2"/>
    <w:rsid w:val="0093735F"/>
    <w:rsid w:val="00937ECD"/>
    <w:rsid w:val="0094090F"/>
    <w:rsid w:val="00944748"/>
    <w:rsid w:val="009458BD"/>
    <w:rsid w:val="009462E4"/>
    <w:rsid w:val="00952E00"/>
    <w:rsid w:val="00956999"/>
    <w:rsid w:val="00957171"/>
    <w:rsid w:val="009613DF"/>
    <w:rsid w:val="0096213D"/>
    <w:rsid w:val="009635E9"/>
    <w:rsid w:val="00963D06"/>
    <w:rsid w:val="00963D2C"/>
    <w:rsid w:val="00966112"/>
    <w:rsid w:val="00967034"/>
    <w:rsid w:val="009670B9"/>
    <w:rsid w:val="00971D29"/>
    <w:rsid w:val="00971FDB"/>
    <w:rsid w:val="009755B9"/>
    <w:rsid w:val="00975D76"/>
    <w:rsid w:val="009820E2"/>
    <w:rsid w:val="009838F2"/>
    <w:rsid w:val="009844E6"/>
    <w:rsid w:val="00991C0C"/>
    <w:rsid w:val="009931E1"/>
    <w:rsid w:val="00993B73"/>
    <w:rsid w:val="009961B0"/>
    <w:rsid w:val="00997C7D"/>
    <w:rsid w:val="009A164A"/>
    <w:rsid w:val="009A1D2D"/>
    <w:rsid w:val="009A459D"/>
    <w:rsid w:val="009A522A"/>
    <w:rsid w:val="009A7C5B"/>
    <w:rsid w:val="009B01EC"/>
    <w:rsid w:val="009B11B7"/>
    <w:rsid w:val="009B182F"/>
    <w:rsid w:val="009B1D04"/>
    <w:rsid w:val="009B7408"/>
    <w:rsid w:val="009C5860"/>
    <w:rsid w:val="009D0B5A"/>
    <w:rsid w:val="009D47D7"/>
    <w:rsid w:val="009D7414"/>
    <w:rsid w:val="009D7FF5"/>
    <w:rsid w:val="009E0D85"/>
    <w:rsid w:val="009E11C8"/>
    <w:rsid w:val="009E1B88"/>
    <w:rsid w:val="009E32FA"/>
    <w:rsid w:val="009E3AF8"/>
    <w:rsid w:val="009E63CF"/>
    <w:rsid w:val="009E784C"/>
    <w:rsid w:val="009F13A1"/>
    <w:rsid w:val="009F3222"/>
    <w:rsid w:val="009F340D"/>
    <w:rsid w:val="009F4975"/>
    <w:rsid w:val="009F56CA"/>
    <w:rsid w:val="00A0241D"/>
    <w:rsid w:val="00A0244C"/>
    <w:rsid w:val="00A035D2"/>
    <w:rsid w:val="00A05ADB"/>
    <w:rsid w:val="00A10307"/>
    <w:rsid w:val="00A10E0F"/>
    <w:rsid w:val="00A121C6"/>
    <w:rsid w:val="00A16E69"/>
    <w:rsid w:val="00A17DC2"/>
    <w:rsid w:val="00A203C7"/>
    <w:rsid w:val="00A24795"/>
    <w:rsid w:val="00A2617C"/>
    <w:rsid w:val="00A266D6"/>
    <w:rsid w:val="00A2754C"/>
    <w:rsid w:val="00A306DE"/>
    <w:rsid w:val="00A32255"/>
    <w:rsid w:val="00A32ADA"/>
    <w:rsid w:val="00A37BB6"/>
    <w:rsid w:val="00A41410"/>
    <w:rsid w:val="00A4285E"/>
    <w:rsid w:val="00A4419F"/>
    <w:rsid w:val="00A50D6A"/>
    <w:rsid w:val="00A53199"/>
    <w:rsid w:val="00A541F4"/>
    <w:rsid w:val="00A54423"/>
    <w:rsid w:val="00A55D3C"/>
    <w:rsid w:val="00A612C9"/>
    <w:rsid w:val="00A62A27"/>
    <w:rsid w:val="00A63E08"/>
    <w:rsid w:val="00A65312"/>
    <w:rsid w:val="00A712A6"/>
    <w:rsid w:val="00A73376"/>
    <w:rsid w:val="00A80A43"/>
    <w:rsid w:val="00A81BB2"/>
    <w:rsid w:val="00A84F96"/>
    <w:rsid w:val="00A86752"/>
    <w:rsid w:val="00A915D6"/>
    <w:rsid w:val="00A91927"/>
    <w:rsid w:val="00A92B93"/>
    <w:rsid w:val="00A96D05"/>
    <w:rsid w:val="00A97390"/>
    <w:rsid w:val="00AA251B"/>
    <w:rsid w:val="00AA33A9"/>
    <w:rsid w:val="00AA41C9"/>
    <w:rsid w:val="00AA535A"/>
    <w:rsid w:val="00AB5AB6"/>
    <w:rsid w:val="00AC2B6C"/>
    <w:rsid w:val="00AC4161"/>
    <w:rsid w:val="00AC462C"/>
    <w:rsid w:val="00AC4B52"/>
    <w:rsid w:val="00AD3FF8"/>
    <w:rsid w:val="00AD4FA8"/>
    <w:rsid w:val="00AD5EA5"/>
    <w:rsid w:val="00AD62B0"/>
    <w:rsid w:val="00AD6EBF"/>
    <w:rsid w:val="00AD7F17"/>
    <w:rsid w:val="00AE0552"/>
    <w:rsid w:val="00AE4ED0"/>
    <w:rsid w:val="00AE6FE4"/>
    <w:rsid w:val="00AE7BCE"/>
    <w:rsid w:val="00AF0D39"/>
    <w:rsid w:val="00AF1ACB"/>
    <w:rsid w:val="00AF78B7"/>
    <w:rsid w:val="00AF7AD2"/>
    <w:rsid w:val="00B02442"/>
    <w:rsid w:val="00B030EE"/>
    <w:rsid w:val="00B03B1D"/>
    <w:rsid w:val="00B040DB"/>
    <w:rsid w:val="00B06B2A"/>
    <w:rsid w:val="00B202FA"/>
    <w:rsid w:val="00B228A1"/>
    <w:rsid w:val="00B22DB7"/>
    <w:rsid w:val="00B23B46"/>
    <w:rsid w:val="00B23D05"/>
    <w:rsid w:val="00B26082"/>
    <w:rsid w:val="00B27E9F"/>
    <w:rsid w:val="00B31340"/>
    <w:rsid w:val="00B32A5C"/>
    <w:rsid w:val="00B33D97"/>
    <w:rsid w:val="00B34194"/>
    <w:rsid w:val="00B36FA6"/>
    <w:rsid w:val="00B4216A"/>
    <w:rsid w:val="00B424B5"/>
    <w:rsid w:val="00B42803"/>
    <w:rsid w:val="00B44310"/>
    <w:rsid w:val="00B44E92"/>
    <w:rsid w:val="00B47FCC"/>
    <w:rsid w:val="00B51909"/>
    <w:rsid w:val="00B533B5"/>
    <w:rsid w:val="00B53D7A"/>
    <w:rsid w:val="00B60767"/>
    <w:rsid w:val="00B60B7E"/>
    <w:rsid w:val="00B60C7C"/>
    <w:rsid w:val="00B61F24"/>
    <w:rsid w:val="00B62906"/>
    <w:rsid w:val="00B74943"/>
    <w:rsid w:val="00B76344"/>
    <w:rsid w:val="00B76BA6"/>
    <w:rsid w:val="00B77569"/>
    <w:rsid w:val="00B80423"/>
    <w:rsid w:val="00B80516"/>
    <w:rsid w:val="00B81BE3"/>
    <w:rsid w:val="00B851AA"/>
    <w:rsid w:val="00B92E8F"/>
    <w:rsid w:val="00B95167"/>
    <w:rsid w:val="00B97ECB"/>
    <w:rsid w:val="00BA51AB"/>
    <w:rsid w:val="00BA73E3"/>
    <w:rsid w:val="00BB1A00"/>
    <w:rsid w:val="00BB232F"/>
    <w:rsid w:val="00BB23C5"/>
    <w:rsid w:val="00BB2A8B"/>
    <w:rsid w:val="00BC0D7F"/>
    <w:rsid w:val="00BC6A26"/>
    <w:rsid w:val="00BD0FEE"/>
    <w:rsid w:val="00BD131E"/>
    <w:rsid w:val="00BD3183"/>
    <w:rsid w:val="00BD5FEC"/>
    <w:rsid w:val="00BE3202"/>
    <w:rsid w:val="00BE7C85"/>
    <w:rsid w:val="00BF0FEE"/>
    <w:rsid w:val="00BF35DB"/>
    <w:rsid w:val="00BF4383"/>
    <w:rsid w:val="00BF575C"/>
    <w:rsid w:val="00BF58C8"/>
    <w:rsid w:val="00C032EF"/>
    <w:rsid w:val="00C03881"/>
    <w:rsid w:val="00C03BF3"/>
    <w:rsid w:val="00C049FD"/>
    <w:rsid w:val="00C06327"/>
    <w:rsid w:val="00C070D7"/>
    <w:rsid w:val="00C0710E"/>
    <w:rsid w:val="00C1140A"/>
    <w:rsid w:val="00C13019"/>
    <w:rsid w:val="00C15387"/>
    <w:rsid w:val="00C1651D"/>
    <w:rsid w:val="00C168B9"/>
    <w:rsid w:val="00C16972"/>
    <w:rsid w:val="00C225B2"/>
    <w:rsid w:val="00C23E0C"/>
    <w:rsid w:val="00C24304"/>
    <w:rsid w:val="00C31643"/>
    <w:rsid w:val="00C3253C"/>
    <w:rsid w:val="00C34572"/>
    <w:rsid w:val="00C3494A"/>
    <w:rsid w:val="00C34BE5"/>
    <w:rsid w:val="00C3558D"/>
    <w:rsid w:val="00C36829"/>
    <w:rsid w:val="00C406CB"/>
    <w:rsid w:val="00C40EDF"/>
    <w:rsid w:val="00C41633"/>
    <w:rsid w:val="00C42068"/>
    <w:rsid w:val="00C42E1F"/>
    <w:rsid w:val="00C449CB"/>
    <w:rsid w:val="00C462D9"/>
    <w:rsid w:val="00C515FE"/>
    <w:rsid w:val="00C53CA0"/>
    <w:rsid w:val="00C61B73"/>
    <w:rsid w:val="00C62485"/>
    <w:rsid w:val="00C63EFB"/>
    <w:rsid w:val="00C64E3D"/>
    <w:rsid w:val="00C65DB3"/>
    <w:rsid w:val="00C70922"/>
    <w:rsid w:val="00C7286C"/>
    <w:rsid w:val="00C73E10"/>
    <w:rsid w:val="00C758F0"/>
    <w:rsid w:val="00C805A3"/>
    <w:rsid w:val="00C82D43"/>
    <w:rsid w:val="00C82D61"/>
    <w:rsid w:val="00C834A6"/>
    <w:rsid w:val="00C8366D"/>
    <w:rsid w:val="00C96D1E"/>
    <w:rsid w:val="00C96D77"/>
    <w:rsid w:val="00CA150D"/>
    <w:rsid w:val="00CA4D44"/>
    <w:rsid w:val="00CA66CB"/>
    <w:rsid w:val="00CA6CDE"/>
    <w:rsid w:val="00CB00F4"/>
    <w:rsid w:val="00CB04DF"/>
    <w:rsid w:val="00CB102E"/>
    <w:rsid w:val="00CB5DB6"/>
    <w:rsid w:val="00CB6102"/>
    <w:rsid w:val="00CB7716"/>
    <w:rsid w:val="00CB7E70"/>
    <w:rsid w:val="00CC27D0"/>
    <w:rsid w:val="00CD0AC9"/>
    <w:rsid w:val="00CD7A1A"/>
    <w:rsid w:val="00CE0694"/>
    <w:rsid w:val="00CE0FD4"/>
    <w:rsid w:val="00CE11B2"/>
    <w:rsid w:val="00CE6E2D"/>
    <w:rsid w:val="00CE795A"/>
    <w:rsid w:val="00CF260F"/>
    <w:rsid w:val="00CF67F1"/>
    <w:rsid w:val="00D02731"/>
    <w:rsid w:val="00D0627F"/>
    <w:rsid w:val="00D11D5E"/>
    <w:rsid w:val="00D121A8"/>
    <w:rsid w:val="00D13B9A"/>
    <w:rsid w:val="00D16E75"/>
    <w:rsid w:val="00D178CC"/>
    <w:rsid w:val="00D17D66"/>
    <w:rsid w:val="00D22154"/>
    <w:rsid w:val="00D22F6A"/>
    <w:rsid w:val="00D23179"/>
    <w:rsid w:val="00D304A4"/>
    <w:rsid w:val="00D32C5F"/>
    <w:rsid w:val="00D42027"/>
    <w:rsid w:val="00D42226"/>
    <w:rsid w:val="00D440A6"/>
    <w:rsid w:val="00D45D03"/>
    <w:rsid w:val="00D47DC5"/>
    <w:rsid w:val="00D50609"/>
    <w:rsid w:val="00D550AC"/>
    <w:rsid w:val="00D56077"/>
    <w:rsid w:val="00D56ED3"/>
    <w:rsid w:val="00D66534"/>
    <w:rsid w:val="00D67C65"/>
    <w:rsid w:val="00D71A52"/>
    <w:rsid w:val="00D7336E"/>
    <w:rsid w:val="00D75401"/>
    <w:rsid w:val="00D81D2F"/>
    <w:rsid w:val="00D84B2B"/>
    <w:rsid w:val="00D85816"/>
    <w:rsid w:val="00D86D82"/>
    <w:rsid w:val="00D917E4"/>
    <w:rsid w:val="00D92764"/>
    <w:rsid w:val="00D96A6D"/>
    <w:rsid w:val="00D971F3"/>
    <w:rsid w:val="00D977BD"/>
    <w:rsid w:val="00DA1BEE"/>
    <w:rsid w:val="00DA368F"/>
    <w:rsid w:val="00DA44B8"/>
    <w:rsid w:val="00DA561B"/>
    <w:rsid w:val="00DA736A"/>
    <w:rsid w:val="00DB33F0"/>
    <w:rsid w:val="00DC2F4C"/>
    <w:rsid w:val="00DC6977"/>
    <w:rsid w:val="00DD7A2B"/>
    <w:rsid w:val="00DE0217"/>
    <w:rsid w:val="00DE2F9F"/>
    <w:rsid w:val="00DE33C8"/>
    <w:rsid w:val="00DE5A31"/>
    <w:rsid w:val="00DE642D"/>
    <w:rsid w:val="00DE72C9"/>
    <w:rsid w:val="00DF2D8A"/>
    <w:rsid w:val="00DF4484"/>
    <w:rsid w:val="00DF5156"/>
    <w:rsid w:val="00DF7B67"/>
    <w:rsid w:val="00E00F77"/>
    <w:rsid w:val="00E04190"/>
    <w:rsid w:val="00E1477D"/>
    <w:rsid w:val="00E14FE6"/>
    <w:rsid w:val="00E2372C"/>
    <w:rsid w:val="00E2423E"/>
    <w:rsid w:val="00E26B5E"/>
    <w:rsid w:val="00E27E12"/>
    <w:rsid w:val="00E308B1"/>
    <w:rsid w:val="00E379AD"/>
    <w:rsid w:val="00E407BC"/>
    <w:rsid w:val="00E434B3"/>
    <w:rsid w:val="00E446D6"/>
    <w:rsid w:val="00E44A42"/>
    <w:rsid w:val="00E4735F"/>
    <w:rsid w:val="00E47DB9"/>
    <w:rsid w:val="00E510F3"/>
    <w:rsid w:val="00E53093"/>
    <w:rsid w:val="00E54EE0"/>
    <w:rsid w:val="00E56010"/>
    <w:rsid w:val="00E56858"/>
    <w:rsid w:val="00E60CBB"/>
    <w:rsid w:val="00E6281E"/>
    <w:rsid w:val="00E62EB4"/>
    <w:rsid w:val="00E63625"/>
    <w:rsid w:val="00E65EDF"/>
    <w:rsid w:val="00E66324"/>
    <w:rsid w:val="00E7000F"/>
    <w:rsid w:val="00E82631"/>
    <w:rsid w:val="00E84FD9"/>
    <w:rsid w:val="00E901D2"/>
    <w:rsid w:val="00E932F6"/>
    <w:rsid w:val="00E95F95"/>
    <w:rsid w:val="00EA088E"/>
    <w:rsid w:val="00EA415B"/>
    <w:rsid w:val="00EA4A51"/>
    <w:rsid w:val="00EA50B1"/>
    <w:rsid w:val="00EA6996"/>
    <w:rsid w:val="00EA7B7D"/>
    <w:rsid w:val="00EB3470"/>
    <w:rsid w:val="00EB5B75"/>
    <w:rsid w:val="00EB6CEC"/>
    <w:rsid w:val="00EC1E11"/>
    <w:rsid w:val="00EC2F21"/>
    <w:rsid w:val="00EC3EF6"/>
    <w:rsid w:val="00ED110B"/>
    <w:rsid w:val="00ED368C"/>
    <w:rsid w:val="00ED6DB4"/>
    <w:rsid w:val="00EE0A01"/>
    <w:rsid w:val="00EE418B"/>
    <w:rsid w:val="00EE478E"/>
    <w:rsid w:val="00EF11EB"/>
    <w:rsid w:val="00EF3A3F"/>
    <w:rsid w:val="00EF5506"/>
    <w:rsid w:val="00F01C58"/>
    <w:rsid w:val="00F02E5C"/>
    <w:rsid w:val="00F10AFF"/>
    <w:rsid w:val="00F12170"/>
    <w:rsid w:val="00F1530D"/>
    <w:rsid w:val="00F159D4"/>
    <w:rsid w:val="00F303DA"/>
    <w:rsid w:val="00F32DA4"/>
    <w:rsid w:val="00F33AA7"/>
    <w:rsid w:val="00F35C7F"/>
    <w:rsid w:val="00F4046E"/>
    <w:rsid w:val="00F43AFC"/>
    <w:rsid w:val="00F45CF4"/>
    <w:rsid w:val="00F504C6"/>
    <w:rsid w:val="00F53638"/>
    <w:rsid w:val="00F5631E"/>
    <w:rsid w:val="00F57AC4"/>
    <w:rsid w:val="00F61831"/>
    <w:rsid w:val="00F63103"/>
    <w:rsid w:val="00F64678"/>
    <w:rsid w:val="00F64817"/>
    <w:rsid w:val="00F64D92"/>
    <w:rsid w:val="00F65A2B"/>
    <w:rsid w:val="00F66119"/>
    <w:rsid w:val="00F66126"/>
    <w:rsid w:val="00F66611"/>
    <w:rsid w:val="00F71FE2"/>
    <w:rsid w:val="00F73458"/>
    <w:rsid w:val="00F7363F"/>
    <w:rsid w:val="00F76C7D"/>
    <w:rsid w:val="00F8064C"/>
    <w:rsid w:val="00F8135B"/>
    <w:rsid w:val="00F8242D"/>
    <w:rsid w:val="00F84F06"/>
    <w:rsid w:val="00F86E92"/>
    <w:rsid w:val="00F8772D"/>
    <w:rsid w:val="00F900F0"/>
    <w:rsid w:val="00F906A3"/>
    <w:rsid w:val="00F9276B"/>
    <w:rsid w:val="00F97435"/>
    <w:rsid w:val="00FA1605"/>
    <w:rsid w:val="00FA6A83"/>
    <w:rsid w:val="00FB2C1E"/>
    <w:rsid w:val="00FB56E1"/>
    <w:rsid w:val="00FB5C26"/>
    <w:rsid w:val="00FB68D0"/>
    <w:rsid w:val="00FB7002"/>
    <w:rsid w:val="00FC0B15"/>
    <w:rsid w:val="00FC0F35"/>
    <w:rsid w:val="00FC3CF2"/>
    <w:rsid w:val="00FC69E9"/>
    <w:rsid w:val="00FD0018"/>
    <w:rsid w:val="00FD0F65"/>
    <w:rsid w:val="00FD17A4"/>
    <w:rsid w:val="00FD605E"/>
    <w:rsid w:val="00FD6206"/>
    <w:rsid w:val="00FE1CD4"/>
    <w:rsid w:val="00FE1FAF"/>
    <w:rsid w:val="00FE37B6"/>
    <w:rsid w:val="00FE4B99"/>
    <w:rsid w:val="00FE6448"/>
    <w:rsid w:val="00FF46CB"/>
    <w:rsid w:val="00FF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AB7A9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18"/>
        <w:szCs w:val="18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5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unhideWhenUsed="1" w:qFormat="1"/>
    <w:lsdException w:name="Emphasis" w:semiHidden="1" w:uiPriority="9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9" w:unhideWhenUsed="1" w:qFormat="1"/>
    <w:lsdException w:name="Subtle Reference" w:semiHidden="1" w:uiPriority="9" w:unhideWhenUsed="1" w:qFormat="1"/>
    <w:lsdException w:name="Intense Reference" w:semiHidden="1" w:uiPriority="9" w:unhideWhenUsed="1" w:qFormat="1"/>
    <w:lsdException w:name="Book Title" w:semiHidden="1" w:uiPriority="9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0176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6D8C00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92BC00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92BC00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92BC00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485D0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485D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5"/>
    <w:qFormat/>
    <w:pPr>
      <w:spacing w:after="120" w:line="276" w:lineRule="auto"/>
    </w:pPr>
  </w:style>
  <w:style w:type="character" w:customStyle="1" w:styleId="BodyTextChar">
    <w:name w:val="Body Text Char"/>
    <w:basedOn w:val="DefaultParagraphFont"/>
    <w:link w:val="BodyText"/>
    <w:uiPriority w:val="5"/>
    <w:rPr>
      <w:sz w:val="20"/>
    </w:rPr>
  </w:style>
  <w:style w:type="paragraph" w:customStyle="1" w:styleId="Month">
    <w:name w:val="Month"/>
    <w:basedOn w:val="Normal"/>
    <w:uiPriority w:val="1"/>
    <w:unhideWhenUsed/>
    <w:qFormat/>
    <w:pPr>
      <w:spacing w:before="0" w:after="0"/>
    </w:pPr>
    <w:rPr>
      <w:rFonts w:asciiTheme="majorHAnsi" w:eastAsiaTheme="majorEastAsia" w:hAnsiTheme="majorHAnsi"/>
      <w:color w:val="FFFFFF" w:themeColor="background1"/>
      <w:sz w:val="120"/>
      <w:szCs w:val="120"/>
    </w:rPr>
  </w:style>
  <w:style w:type="paragraph" w:customStyle="1" w:styleId="Year">
    <w:name w:val="Year"/>
    <w:basedOn w:val="Normal"/>
    <w:uiPriority w:val="2"/>
    <w:qFormat/>
    <w:pPr>
      <w:spacing w:before="0" w:after="120"/>
      <w:jc w:val="right"/>
    </w:pPr>
    <w:rPr>
      <w:rFonts w:asciiTheme="majorHAnsi" w:eastAsiaTheme="majorEastAsia" w:hAnsiTheme="majorHAnsi"/>
      <w:color w:val="FFFFFF" w:themeColor="background1"/>
      <w:sz w:val="64"/>
      <w:szCs w:val="64"/>
    </w:rPr>
  </w:style>
  <w:style w:type="paragraph" w:styleId="Subtitle">
    <w:name w:val="Subtitle"/>
    <w:basedOn w:val="Normal"/>
    <w:link w:val="SubtitleChar"/>
    <w:uiPriority w:val="3"/>
    <w:unhideWhenUsed/>
    <w:qFormat/>
    <w:pPr>
      <w:spacing w:before="120" w:after="120"/>
    </w:pPr>
    <w:rPr>
      <w:b/>
      <w:color w:val="FFFFFF" w:themeColor="background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color w:val="FFFFFF" w:themeColor="background1"/>
      <w:sz w:val="24"/>
      <w:szCs w:val="24"/>
    </w:rPr>
  </w:style>
  <w:style w:type="paragraph" w:styleId="Title">
    <w:name w:val="Title"/>
    <w:basedOn w:val="Normal"/>
    <w:link w:val="TitleChar"/>
    <w:uiPriority w:val="4"/>
    <w:qFormat/>
    <w:pPr>
      <w:spacing w:before="240" w:after="120"/>
    </w:pPr>
    <w:rPr>
      <w:rFonts w:asciiTheme="majorHAnsi" w:eastAsiaTheme="majorEastAsia" w:hAnsiTheme="majorHAnsi" w:cstheme="majorBidi"/>
      <w:color w:val="495E00" w:themeColor="accent1" w:themeShade="80"/>
      <w:spacing w:val="5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4"/>
    <w:rPr>
      <w:rFonts w:asciiTheme="majorHAnsi" w:eastAsiaTheme="majorEastAsia" w:hAnsiTheme="majorHAnsi" w:cstheme="majorBidi"/>
      <w:color w:val="495E00" w:themeColor="accent1" w:themeShade="80"/>
      <w:spacing w:val="5"/>
      <w:kern w:val="28"/>
      <w:sz w:val="40"/>
      <w:szCs w:val="40"/>
    </w:rPr>
  </w:style>
  <w:style w:type="paragraph" w:customStyle="1" w:styleId="Days">
    <w:name w:val="Days"/>
    <w:basedOn w:val="Normal"/>
    <w:uiPriority w:val="6"/>
    <w:qFormat/>
    <w:pPr>
      <w:jc w:val="center"/>
    </w:pPr>
    <w:rPr>
      <w:color w:val="595959" w:themeColor="text1" w:themeTint="A6"/>
      <w:szCs w:val="24"/>
    </w:rPr>
  </w:style>
  <w:style w:type="table" w:customStyle="1" w:styleId="TableCalendar">
    <w:name w:val="Table Calendar"/>
    <w:basedOn w:val="TableNormal"/>
    <w:tblPr>
      <w:tblBorders>
        <w:top w:val="single" w:sz="6" w:space="0" w:color="BFBFBF" w:themeColor="background1" w:themeShade="BF"/>
        <w:left w:val="single" w:sz="6" w:space="0" w:color="BFBFBF" w:themeColor="background1" w:themeShade="BF"/>
        <w:bottom w:val="single" w:sz="6" w:space="0" w:color="BFBFBF" w:themeColor="background1" w:themeShade="BF"/>
        <w:right w:val="single" w:sz="6" w:space="0" w:color="BFBFBF" w:themeColor="background1" w:themeShade="BF"/>
        <w:insideV w:val="single" w:sz="6" w:space="0" w:color="BFBFBF" w:themeColor="background1" w:themeShade="BF"/>
      </w:tblBorders>
    </w:tblPr>
    <w:tblStylePr w:type="firstRow">
      <w:tblPr/>
      <w:tcPr>
        <w:shd w:val="clear" w:color="auto" w:fill="D9D9D9" w:themeFill="background1" w:themeFillShade="D9"/>
      </w:tcPr>
    </w:tblStylePr>
  </w:style>
  <w:style w:type="paragraph" w:customStyle="1" w:styleId="Dates">
    <w:name w:val="Dates"/>
    <w:basedOn w:val="Normal"/>
    <w:uiPriority w:val="7"/>
    <w:qFormat/>
    <w:pPr>
      <w:spacing w:before="0" w:after="0"/>
      <w:jc w:val="right"/>
    </w:pPr>
    <w:rPr>
      <w:color w:val="7F7F7F" w:themeColor="text1" w:themeTint="80"/>
    </w:rPr>
  </w:style>
  <w:style w:type="paragraph" w:styleId="BalloonText">
    <w:name w:val="Balloon Text"/>
    <w:basedOn w:val="Normal"/>
    <w:link w:val="BalloonTextChar"/>
    <w:uiPriority w:val="1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19"/>
    <w:semiHidden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19"/>
    <w:semiHidden/>
    <w:unhideWhenUsed/>
  </w:style>
  <w:style w:type="paragraph" w:styleId="BlockText">
    <w:name w:val="Block Text"/>
    <w:basedOn w:val="Normal"/>
    <w:uiPriority w:val="19"/>
    <w:semiHidden/>
    <w:unhideWhenUsed/>
    <w:pPr>
      <w:pBdr>
        <w:top w:val="single" w:sz="2" w:space="10" w:color="92BC00" w:themeColor="accent1" w:shadow="1"/>
        <w:left w:val="single" w:sz="2" w:space="10" w:color="92BC00" w:themeColor="accent1" w:shadow="1"/>
        <w:bottom w:val="single" w:sz="2" w:space="10" w:color="92BC00" w:themeColor="accent1" w:shadow="1"/>
        <w:right w:val="single" w:sz="2" w:space="10" w:color="92BC00" w:themeColor="accent1" w:shadow="1"/>
      </w:pBdr>
      <w:ind w:left="1152" w:right="1152"/>
    </w:pPr>
    <w:rPr>
      <w:i/>
      <w:iCs/>
      <w:color w:val="92BC00" w:themeColor="accent1"/>
    </w:rPr>
  </w:style>
  <w:style w:type="paragraph" w:styleId="BodyText2">
    <w:name w:val="Body Text 2"/>
    <w:basedOn w:val="Normal"/>
    <w:link w:val="BodyText2Char"/>
    <w:uiPriority w:val="19"/>
    <w:semiHidden/>
    <w:unhideWhenUsed/>
    <w:pPr>
      <w:spacing w:after="120"/>
      <w:ind w:left="360"/>
    </w:pPr>
  </w:style>
  <w:style w:type="paragraph" w:styleId="BodyText3">
    <w:name w:val="Body Text 3"/>
    <w:basedOn w:val="Normal"/>
    <w:link w:val="BodyText3Char"/>
    <w:uiPriority w:val="1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19"/>
    <w:semiHidden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19"/>
    <w:semiHidden/>
    <w:unhideWhenUsed/>
    <w:pPr>
      <w:spacing w:after="0" w:line="240" w:lineRule="auto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19"/>
    <w:semiHidden/>
    <w:rPr>
      <w:sz w:val="20"/>
    </w:rPr>
  </w:style>
  <w:style w:type="character" w:customStyle="1" w:styleId="BodyText2Char">
    <w:name w:val="Body Text 2 Char"/>
    <w:basedOn w:val="DefaultParagraphFont"/>
    <w:link w:val="BodyText2"/>
    <w:uiPriority w:val="19"/>
    <w:semiHidden/>
    <w:rPr>
      <w:sz w:val="20"/>
    </w:rPr>
  </w:style>
  <w:style w:type="paragraph" w:styleId="BodyTextFirstIndent2">
    <w:name w:val="Body Text First Indent 2"/>
    <w:basedOn w:val="BodyText2"/>
    <w:link w:val="BodyTextFirstIndent2Char"/>
    <w:uiPriority w:val="19"/>
    <w:semiHidden/>
    <w:unhideWhenUsed/>
    <w:pPr>
      <w:spacing w:after="0"/>
      <w:ind w:firstLine="360"/>
    </w:pPr>
  </w:style>
  <w:style w:type="character" w:customStyle="1" w:styleId="BodyTextFirstIndent2Char">
    <w:name w:val="Body Text First Indent 2 Char"/>
    <w:basedOn w:val="BodyText2Char"/>
    <w:link w:val="BodyTextFirstIndent2"/>
    <w:uiPriority w:val="19"/>
    <w:semiHidden/>
    <w:rPr>
      <w:sz w:val="20"/>
    </w:rPr>
  </w:style>
  <w:style w:type="paragraph" w:styleId="BodyTextIndent2">
    <w:name w:val="Body Text Indent 2"/>
    <w:basedOn w:val="Normal"/>
    <w:link w:val="BodyTextIndent2Char"/>
    <w:uiPriority w:val="19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19"/>
    <w:semiHidden/>
    <w:rPr>
      <w:sz w:val="20"/>
    </w:rPr>
  </w:style>
  <w:style w:type="paragraph" w:styleId="BodyTextIndent3">
    <w:name w:val="Body Text Indent 3"/>
    <w:basedOn w:val="Normal"/>
    <w:link w:val="BodyTextIndent3Char"/>
    <w:uiPriority w:val="19"/>
    <w:semiHidden/>
    <w:unhideWhenUsed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19"/>
    <w:semiHidden/>
    <w:rPr>
      <w:sz w:val="16"/>
      <w:szCs w:val="16"/>
    </w:rPr>
  </w:style>
  <w:style w:type="paragraph" w:styleId="Caption">
    <w:name w:val="caption"/>
    <w:basedOn w:val="Normal"/>
    <w:next w:val="Normal"/>
    <w:uiPriority w:val="9"/>
    <w:semiHidden/>
    <w:unhideWhenUsed/>
    <w:qFormat/>
    <w:pPr>
      <w:spacing w:after="200"/>
    </w:pPr>
    <w:rPr>
      <w:b/>
      <w:bCs/>
      <w:color w:val="92BC00" w:themeColor="accent1"/>
    </w:rPr>
  </w:style>
  <w:style w:type="paragraph" w:styleId="Closing">
    <w:name w:val="Closing"/>
    <w:basedOn w:val="Normal"/>
    <w:link w:val="ClosingChar"/>
    <w:uiPriority w:val="19"/>
    <w:semiHidden/>
    <w:unhideWhenUsed/>
    <w:pPr>
      <w:ind w:left="4320"/>
    </w:pPr>
  </w:style>
  <w:style w:type="character" w:customStyle="1" w:styleId="ClosingChar">
    <w:name w:val="Closing Char"/>
    <w:basedOn w:val="DefaultParagraphFont"/>
    <w:link w:val="Closing"/>
    <w:uiPriority w:val="19"/>
    <w:semiHidden/>
    <w:rPr>
      <w:sz w:val="20"/>
    </w:rPr>
  </w:style>
  <w:style w:type="paragraph" w:styleId="CommentText">
    <w:name w:val="annotation text"/>
    <w:basedOn w:val="Normal"/>
    <w:link w:val="CommentTextChar"/>
    <w:uiPriority w:val="19"/>
    <w:semiHidden/>
    <w:unhideWhenUsed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1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1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19"/>
    <w:semiHidden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19"/>
    <w:semiHidden/>
    <w:unhideWhenUsed/>
  </w:style>
  <w:style w:type="character" w:customStyle="1" w:styleId="DateChar">
    <w:name w:val="Date Char"/>
    <w:basedOn w:val="DefaultParagraphFont"/>
    <w:link w:val="Date"/>
    <w:uiPriority w:val="19"/>
    <w:semiHidden/>
    <w:rPr>
      <w:sz w:val="20"/>
    </w:rPr>
  </w:style>
  <w:style w:type="paragraph" w:styleId="DocumentMap">
    <w:name w:val="Document Map"/>
    <w:basedOn w:val="Normal"/>
    <w:link w:val="DocumentMapChar"/>
    <w:uiPriority w:val="19"/>
    <w:semiHidden/>
    <w:unhideWhenUsed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19"/>
    <w:semiHidden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uiPriority w:val="1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19"/>
    <w:semiHidden/>
    <w:rPr>
      <w:sz w:val="20"/>
    </w:rPr>
  </w:style>
  <w:style w:type="paragraph" w:styleId="EndnoteText">
    <w:name w:val="endnote text"/>
    <w:basedOn w:val="Normal"/>
    <w:link w:val="EndnoteTextChar"/>
    <w:uiPriority w:val="19"/>
    <w:semiHidden/>
    <w:unhideWhenUsed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19"/>
    <w:semiHidden/>
    <w:rPr>
      <w:sz w:val="20"/>
      <w:szCs w:val="20"/>
    </w:rPr>
  </w:style>
  <w:style w:type="paragraph" w:styleId="EnvelopeAddress">
    <w:name w:val="envelope address"/>
    <w:basedOn w:val="Normal"/>
    <w:uiPriority w:val="1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19"/>
    <w:semiHidden/>
    <w:unhideWhenUsed/>
    <w:rPr>
      <w:rFonts w:asciiTheme="majorHAnsi" w:eastAsiaTheme="majorEastAsia" w:hAnsiTheme="majorHAnsi" w:cstheme="majorBidi"/>
      <w:szCs w:val="20"/>
    </w:r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paragraph" w:styleId="FootnoteText">
    <w:name w:val="footnote text"/>
    <w:basedOn w:val="Normal"/>
    <w:link w:val="FootnoteTextChar"/>
    <w:uiPriority w:val="19"/>
    <w:semiHidden/>
    <w:unhideWhenUsed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9"/>
    <w:semiHidden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6D8C00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92BC00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92BC00" w:themeColor="accen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92BC00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485D0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485D0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TMLAddress">
    <w:name w:val="HTML Address"/>
    <w:basedOn w:val="Normal"/>
    <w:link w:val="HTMLAddressChar"/>
    <w:uiPriority w:val="1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19"/>
    <w:semiHidden/>
    <w:rPr>
      <w:i/>
      <w:iCs/>
      <w:sz w:val="20"/>
    </w:rPr>
  </w:style>
  <w:style w:type="paragraph" w:styleId="HTMLPreformatted">
    <w:name w:val="HTML Preformatted"/>
    <w:basedOn w:val="Normal"/>
    <w:link w:val="HTMLPreformattedChar"/>
    <w:uiPriority w:val="19"/>
    <w:semiHidden/>
    <w:unhideWhenUsed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19"/>
    <w:semiHidden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19"/>
    <w:semiHidden/>
    <w:unhideWhenUsed/>
    <w:pPr>
      <w:ind w:left="200" w:hanging="200"/>
    </w:pPr>
  </w:style>
  <w:style w:type="paragraph" w:styleId="Index2">
    <w:name w:val="index 2"/>
    <w:basedOn w:val="Normal"/>
    <w:next w:val="Normal"/>
    <w:autoRedefine/>
    <w:uiPriority w:val="19"/>
    <w:semiHidden/>
    <w:unhideWhenUsed/>
    <w:pPr>
      <w:ind w:left="400" w:hanging="200"/>
    </w:pPr>
  </w:style>
  <w:style w:type="paragraph" w:styleId="Index3">
    <w:name w:val="index 3"/>
    <w:basedOn w:val="Normal"/>
    <w:next w:val="Normal"/>
    <w:autoRedefine/>
    <w:uiPriority w:val="19"/>
    <w:semiHidden/>
    <w:unhideWhenUsed/>
    <w:pPr>
      <w:ind w:left="600" w:hanging="200"/>
    </w:pPr>
  </w:style>
  <w:style w:type="paragraph" w:styleId="Index4">
    <w:name w:val="index 4"/>
    <w:basedOn w:val="Normal"/>
    <w:next w:val="Normal"/>
    <w:autoRedefine/>
    <w:uiPriority w:val="19"/>
    <w:semiHidden/>
    <w:unhideWhenUsed/>
    <w:pPr>
      <w:ind w:left="800" w:hanging="200"/>
    </w:pPr>
  </w:style>
  <w:style w:type="paragraph" w:styleId="Index5">
    <w:name w:val="index 5"/>
    <w:basedOn w:val="Normal"/>
    <w:next w:val="Normal"/>
    <w:autoRedefine/>
    <w:uiPriority w:val="19"/>
    <w:semiHidden/>
    <w:unhideWhenUsed/>
    <w:pPr>
      <w:ind w:left="1000" w:hanging="200"/>
    </w:pPr>
  </w:style>
  <w:style w:type="paragraph" w:styleId="Index6">
    <w:name w:val="index 6"/>
    <w:basedOn w:val="Normal"/>
    <w:next w:val="Normal"/>
    <w:autoRedefine/>
    <w:uiPriority w:val="19"/>
    <w:semiHidden/>
    <w:unhideWhenUsed/>
    <w:pPr>
      <w:ind w:left="1200" w:hanging="200"/>
    </w:pPr>
  </w:style>
  <w:style w:type="paragraph" w:styleId="Index7">
    <w:name w:val="index 7"/>
    <w:basedOn w:val="Normal"/>
    <w:next w:val="Normal"/>
    <w:autoRedefine/>
    <w:uiPriority w:val="19"/>
    <w:semiHidden/>
    <w:unhideWhenUsed/>
    <w:pPr>
      <w:ind w:left="1400" w:hanging="200"/>
    </w:pPr>
  </w:style>
  <w:style w:type="paragraph" w:styleId="Index8">
    <w:name w:val="index 8"/>
    <w:basedOn w:val="Normal"/>
    <w:next w:val="Normal"/>
    <w:autoRedefine/>
    <w:uiPriority w:val="19"/>
    <w:semiHidden/>
    <w:unhideWhenUsed/>
    <w:pPr>
      <w:ind w:left="1600" w:hanging="200"/>
    </w:pPr>
  </w:style>
  <w:style w:type="paragraph" w:styleId="Index9">
    <w:name w:val="index 9"/>
    <w:basedOn w:val="Normal"/>
    <w:next w:val="Normal"/>
    <w:autoRedefine/>
    <w:uiPriority w:val="19"/>
    <w:semiHidden/>
    <w:unhideWhenUsed/>
    <w:pPr>
      <w:ind w:left="1800" w:hanging="200"/>
    </w:pPr>
  </w:style>
  <w:style w:type="paragraph" w:styleId="IndexHeading">
    <w:name w:val="index heading"/>
    <w:basedOn w:val="Normal"/>
    <w:next w:val="Index1"/>
    <w:uiPriority w:val="1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1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1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1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1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19"/>
    <w:semiHidden/>
    <w:unhideWhenUsed/>
    <w:pPr>
      <w:ind w:left="1800" w:hanging="360"/>
      <w:contextualSpacing/>
    </w:pPr>
  </w:style>
  <w:style w:type="paragraph" w:styleId="ListBullet">
    <w:name w:val="List Bullet"/>
    <w:basedOn w:val="Normal"/>
    <w:uiPriority w:val="19"/>
    <w:semiHidden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19"/>
    <w:semiHidden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19"/>
    <w:semiHidden/>
    <w:unhideWhenUsed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19"/>
    <w:semiHidden/>
    <w:unhideWhenUsed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19"/>
    <w:semiHidden/>
    <w:unhideWhenUsed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1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1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1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1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19"/>
    <w:semiHidden/>
    <w:unhideWhenUsed/>
    <w:pPr>
      <w:spacing w:after="120"/>
      <w:ind w:left="1800"/>
      <w:contextualSpacing/>
    </w:pPr>
  </w:style>
  <w:style w:type="paragraph" w:styleId="ListNumber">
    <w:name w:val="List Number"/>
    <w:basedOn w:val="Normal"/>
    <w:uiPriority w:val="19"/>
    <w:semiHidden/>
    <w:unhideWhenUsed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19"/>
    <w:semiHidden/>
    <w:unhideWhenUsed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19"/>
    <w:semiHidden/>
    <w:unhideWhenUsed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19"/>
    <w:semiHidden/>
    <w:unhideWhenUsed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19"/>
    <w:semiHidden/>
    <w:unhideWhenUsed/>
    <w:pPr>
      <w:numPr>
        <w:numId w:val="10"/>
      </w:numPr>
      <w:contextualSpacing/>
    </w:pPr>
  </w:style>
  <w:style w:type="paragraph" w:styleId="MacroText">
    <w:name w:val="macro"/>
    <w:link w:val="MacroTextChar"/>
    <w:uiPriority w:val="1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19"/>
    <w:semiHidden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1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1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"/>
    <w:unhideWhenUsed/>
    <w:qFormat/>
    <w:pPr>
      <w:spacing w:before="0" w:after="0"/>
    </w:pPr>
  </w:style>
  <w:style w:type="paragraph" w:styleId="NormalWeb">
    <w:name w:val="Normal (Web)"/>
    <w:basedOn w:val="Normal"/>
    <w:uiPriority w:val="19"/>
    <w:semiHidden/>
    <w:unhideWhenUsed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1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1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19"/>
    <w:semiHidden/>
    <w:rPr>
      <w:sz w:val="20"/>
    </w:rPr>
  </w:style>
  <w:style w:type="paragraph" w:styleId="PlainText">
    <w:name w:val="Plain Text"/>
    <w:basedOn w:val="Normal"/>
    <w:link w:val="PlainTextChar"/>
    <w:uiPriority w:val="1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Pr>
      <w:rFonts w:ascii="Consolas" w:hAnsi="Consolas"/>
      <w:sz w:val="21"/>
      <w:szCs w:val="21"/>
    </w:rPr>
  </w:style>
  <w:style w:type="paragraph" w:styleId="Quote">
    <w:name w:val="Quote"/>
    <w:basedOn w:val="Normal"/>
    <w:link w:val="QuoteChar"/>
    <w:uiPriority w:val="8"/>
    <w:unhideWhenUsed/>
    <w:qFormat/>
    <w:pPr>
      <w:spacing w:before="240" w:after="0" w:line="276" w:lineRule="auto"/>
      <w:contextualSpacing/>
      <w:jc w:val="center"/>
    </w:pPr>
    <w:rPr>
      <w:iCs/>
    </w:rPr>
  </w:style>
  <w:style w:type="character" w:customStyle="1" w:styleId="QuoteChar">
    <w:name w:val="Quote Char"/>
    <w:basedOn w:val="DefaultParagraphFont"/>
    <w:link w:val="Quote"/>
    <w:uiPriority w:val="8"/>
    <w:rPr>
      <w:iCs/>
    </w:rPr>
  </w:style>
  <w:style w:type="paragraph" w:styleId="Salutation">
    <w:name w:val="Salutation"/>
    <w:basedOn w:val="Normal"/>
    <w:next w:val="Normal"/>
    <w:link w:val="SalutationChar"/>
    <w:uiPriority w:val="1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19"/>
    <w:semiHidden/>
    <w:rPr>
      <w:sz w:val="20"/>
    </w:rPr>
  </w:style>
  <w:style w:type="paragraph" w:styleId="Signature">
    <w:name w:val="Signature"/>
    <w:basedOn w:val="Normal"/>
    <w:link w:val="SignatureChar"/>
    <w:uiPriority w:val="19"/>
    <w:semiHidden/>
    <w:unhideWhenUsed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19"/>
    <w:semiHidden/>
    <w:rPr>
      <w:sz w:val="20"/>
    </w:rPr>
  </w:style>
  <w:style w:type="paragraph" w:styleId="TableofAuthorities">
    <w:name w:val="table of authorities"/>
    <w:basedOn w:val="Normal"/>
    <w:next w:val="Normal"/>
    <w:uiPriority w:val="19"/>
    <w:semiHidden/>
    <w:unhideWhenUsed/>
    <w:pPr>
      <w:ind w:left="200" w:hanging="200"/>
    </w:pPr>
  </w:style>
  <w:style w:type="paragraph" w:styleId="TableofFigures">
    <w:name w:val="table of figures"/>
    <w:basedOn w:val="Normal"/>
    <w:next w:val="Normal"/>
    <w:uiPriority w:val="19"/>
    <w:semiHidden/>
    <w:unhideWhenUsed/>
  </w:style>
  <w:style w:type="paragraph" w:styleId="TOAHeading">
    <w:name w:val="toa heading"/>
    <w:basedOn w:val="Normal"/>
    <w:next w:val="Normal"/>
    <w:uiPriority w:val="14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14"/>
    <w:semiHidden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14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14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14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14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14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14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14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14"/>
    <w:semiHidden/>
    <w:unhideWhenUsed/>
    <w:pPr>
      <w:spacing w:after="100"/>
      <w:ind w:left="1600"/>
    </w:pPr>
  </w:style>
  <w:style w:type="paragraph" w:styleId="TOCHeading">
    <w:name w:val="TOC Heading"/>
    <w:basedOn w:val="Heading1"/>
    <w:next w:val="Normal"/>
    <w:uiPriority w:val="14"/>
    <w:semiHidden/>
    <w:unhideWhenUsed/>
    <w:qFormat/>
    <w:pPr>
      <w:outlineLvl w:val="9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PlainTable4">
    <w:name w:val="Plain Table 4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semiHidden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E308B1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9820E2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unhideWhenUsed/>
    <w:qFormat/>
    <w:rsid w:val="00A2479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527EC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931E1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2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rb.gy/s141d9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jvetter@workforceessentials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vetter\AppData\Roaming\Microsoft\Templates\Snapshot%20calenda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B41E9C2D45D49F4BEDBFB6236EE3C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ECC31B-B89A-4A3B-B287-9452EA6391E0}"/>
      </w:docPartPr>
      <w:docPartBody>
        <w:p w:rsidR="006933E8" w:rsidRDefault="00B27464" w:rsidP="00B27464">
          <w:pPr>
            <w:pStyle w:val="FB41E9C2D45D49F4BEDBFB6236EE3CF0"/>
          </w:pPr>
          <w:r>
            <w:t>Monday</w:t>
          </w:r>
        </w:p>
      </w:docPartBody>
    </w:docPart>
    <w:docPart>
      <w:docPartPr>
        <w:name w:val="86215EFBB3E64E2EBA438E42D0A294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8CD03F-B370-4BCB-BD86-6810A19657E2}"/>
      </w:docPartPr>
      <w:docPartBody>
        <w:p w:rsidR="006933E8" w:rsidRDefault="00B27464" w:rsidP="00B27464">
          <w:pPr>
            <w:pStyle w:val="86215EFBB3E64E2EBA438E42D0A2946C"/>
          </w:pPr>
          <w:r>
            <w:t>Tuesday</w:t>
          </w:r>
        </w:p>
      </w:docPartBody>
    </w:docPart>
    <w:docPart>
      <w:docPartPr>
        <w:name w:val="F461E33FCC4A4E8483D78A24ACD031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9C9CCC-6CE0-4D11-B35A-9770B3A9A810}"/>
      </w:docPartPr>
      <w:docPartBody>
        <w:p w:rsidR="006933E8" w:rsidRDefault="00B27464" w:rsidP="00B27464">
          <w:pPr>
            <w:pStyle w:val="F461E33FCC4A4E8483D78A24ACD03124"/>
          </w:pPr>
          <w:r>
            <w:t>Wednesday</w:t>
          </w:r>
        </w:p>
      </w:docPartBody>
    </w:docPart>
    <w:docPart>
      <w:docPartPr>
        <w:name w:val="6F1F195CA0D3441A970FEFE02725BA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0A19D2-690E-42FD-854C-785F867F0BCF}"/>
      </w:docPartPr>
      <w:docPartBody>
        <w:p w:rsidR="006933E8" w:rsidRDefault="00B27464" w:rsidP="00B27464">
          <w:pPr>
            <w:pStyle w:val="6F1F195CA0D3441A970FEFE02725BA12"/>
          </w:pPr>
          <w:r>
            <w:t>Thursday</w:t>
          </w:r>
        </w:p>
      </w:docPartBody>
    </w:docPart>
    <w:docPart>
      <w:docPartPr>
        <w:name w:val="1A948578E9A04FACBAC182B903C145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8953FD-D218-48E5-81DD-6DC895407127}"/>
      </w:docPartPr>
      <w:docPartBody>
        <w:p w:rsidR="006933E8" w:rsidRDefault="00B27464" w:rsidP="00B27464">
          <w:pPr>
            <w:pStyle w:val="1A948578E9A04FACBAC182B903C145D2"/>
          </w:pPr>
          <w:r>
            <w:t>Friday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PMincho">
    <w:altName w:val="MS Gothic"/>
    <w:charset w:val="80"/>
    <w:family w:val="roman"/>
    <w:pitch w:val="variable"/>
    <w:sig w:usb0="00000000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464"/>
    <w:rsid w:val="00026768"/>
    <w:rsid w:val="000354C8"/>
    <w:rsid w:val="00036011"/>
    <w:rsid w:val="000B6E99"/>
    <w:rsid w:val="000D0D4D"/>
    <w:rsid w:val="000D45D1"/>
    <w:rsid w:val="000F05E6"/>
    <w:rsid w:val="00113196"/>
    <w:rsid w:val="001160E3"/>
    <w:rsid w:val="00157EDC"/>
    <w:rsid w:val="001711E3"/>
    <w:rsid w:val="00174B38"/>
    <w:rsid w:val="00192AC7"/>
    <w:rsid w:val="001B1BC3"/>
    <w:rsid w:val="001D6EC9"/>
    <w:rsid w:val="001E3AF9"/>
    <w:rsid w:val="001F2AB4"/>
    <w:rsid w:val="001F794B"/>
    <w:rsid w:val="00237EC2"/>
    <w:rsid w:val="00255AA4"/>
    <w:rsid w:val="002632DE"/>
    <w:rsid w:val="00264A3E"/>
    <w:rsid w:val="002673E6"/>
    <w:rsid w:val="00284BBC"/>
    <w:rsid w:val="002B1717"/>
    <w:rsid w:val="002E014A"/>
    <w:rsid w:val="002F15EE"/>
    <w:rsid w:val="00310E19"/>
    <w:rsid w:val="003330BE"/>
    <w:rsid w:val="00341C04"/>
    <w:rsid w:val="003506CA"/>
    <w:rsid w:val="003A63E5"/>
    <w:rsid w:val="003B5B8E"/>
    <w:rsid w:val="003D76C5"/>
    <w:rsid w:val="00414BC5"/>
    <w:rsid w:val="00427605"/>
    <w:rsid w:val="004F3ACF"/>
    <w:rsid w:val="00563D82"/>
    <w:rsid w:val="005E4CAC"/>
    <w:rsid w:val="00680C5E"/>
    <w:rsid w:val="00685654"/>
    <w:rsid w:val="006933E8"/>
    <w:rsid w:val="006A6AEF"/>
    <w:rsid w:val="006B1C00"/>
    <w:rsid w:val="006D1C67"/>
    <w:rsid w:val="006D689B"/>
    <w:rsid w:val="00700721"/>
    <w:rsid w:val="00722787"/>
    <w:rsid w:val="00755FA1"/>
    <w:rsid w:val="0076665B"/>
    <w:rsid w:val="00767228"/>
    <w:rsid w:val="007F6A51"/>
    <w:rsid w:val="00817B5B"/>
    <w:rsid w:val="008521F4"/>
    <w:rsid w:val="008951A5"/>
    <w:rsid w:val="008C1679"/>
    <w:rsid w:val="008D30FF"/>
    <w:rsid w:val="00906A31"/>
    <w:rsid w:val="00922B02"/>
    <w:rsid w:val="00937570"/>
    <w:rsid w:val="00942628"/>
    <w:rsid w:val="009A7C51"/>
    <w:rsid w:val="009F2B7B"/>
    <w:rsid w:val="00A62AFA"/>
    <w:rsid w:val="00A841DC"/>
    <w:rsid w:val="00AA2014"/>
    <w:rsid w:val="00AC2941"/>
    <w:rsid w:val="00AD7AFF"/>
    <w:rsid w:val="00B27464"/>
    <w:rsid w:val="00B415A3"/>
    <w:rsid w:val="00B57F93"/>
    <w:rsid w:val="00B97235"/>
    <w:rsid w:val="00BA7880"/>
    <w:rsid w:val="00BB7DE1"/>
    <w:rsid w:val="00BC2693"/>
    <w:rsid w:val="00BF7A45"/>
    <w:rsid w:val="00C27337"/>
    <w:rsid w:val="00C5125C"/>
    <w:rsid w:val="00CA70C3"/>
    <w:rsid w:val="00CC0EF8"/>
    <w:rsid w:val="00CC22E0"/>
    <w:rsid w:val="00D01118"/>
    <w:rsid w:val="00D302E3"/>
    <w:rsid w:val="00D51B91"/>
    <w:rsid w:val="00DC1CB0"/>
    <w:rsid w:val="00DD187F"/>
    <w:rsid w:val="00DF46CB"/>
    <w:rsid w:val="00E04A7B"/>
    <w:rsid w:val="00E43CB7"/>
    <w:rsid w:val="00E9674D"/>
    <w:rsid w:val="00EC2A46"/>
    <w:rsid w:val="00ED347A"/>
    <w:rsid w:val="00EE5B06"/>
    <w:rsid w:val="00F0481F"/>
    <w:rsid w:val="00F251F7"/>
    <w:rsid w:val="00F3101F"/>
    <w:rsid w:val="00F56A7A"/>
    <w:rsid w:val="00F61159"/>
    <w:rsid w:val="00FE31FA"/>
    <w:rsid w:val="00FF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E3A45C879354C3687406A39FEA126D7">
    <w:name w:val="EE3A45C879354C3687406A39FEA126D7"/>
  </w:style>
  <w:style w:type="paragraph" w:customStyle="1" w:styleId="C7DB174FDCC54C3D98D1BE6983503CA9">
    <w:name w:val="C7DB174FDCC54C3D98D1BE6983503CA9"/>
  </w:style>
  <w:style w:type="paragraph" w:customStyle="1" w:styleId="16AC1213C05C4B1B8A49BC45C5BDE18B">
    <w:name w:val="16AC1213C05C4B1B8A49BC45C5BDE18B"/>
  </w:style>
  <w:style w:type="paragraph" w:customStyle="1" w:styleId="5D386C84C6594905944FF3E9828C7153">
    <w:name w:val="5D386C84C6594905944FF3E9828C7153"/>
  </w:style>
  <w:style w:type="paragraph" w:customStyle="1" w:styleId="E9CCB8123E4B45BE8BD61817383EE439">
    <w:name w:val="E9CCB8123E4B45BE8BD61817383EE439"/>
  </w:style>
  <w:style w:type="paragraph" w:customStyle="1" w:styleId="9194288F9C354E4784D99101CF4EEFD6">
    <w:name w:val="9194288F9C354E4784D99101CF4EEFD6"/>
  </w:style>
  <w:style w:type="paragraph" w:customStyle="1" w:styleId="F314C14264A64C128793C91C9D460050">
    <w:name w:val="F314C14264A64C128793C91C9D460050"/>
  </w:style>
  <w:style w:type="paragraph" w:customStyle="1" w:styleId="89D510CA1D624F818F7049871A03B33B">
    <w:name w:val="89D510CA1D624F818F7049871A03B33B"/>
  </w:style>
  <w:style w:type="paragraph" w:customStyle="1" w:styleId="274BCDAAF33640F2B72587783F9C322F">
    <w:name w:val="274BCDAAF33640F2B72587783F9C322F"/>
  </w:style>
  <w:style w:type="paragraph" w:customStyle="1" w:styleId="56AE1E8BB9A64A1CBDD47F64FB2343E4">
    <w:name w:val="56AE1E8BB9A64A1CBDD47F64FB2343E4"/>
  </w:style>
  <w:style w:type="paragraph" w:customStyle="1" w:styleId="38CCB249B6364503973E3C5A88430F6F">
    <w:name w:val="38CCB249B6364503973E3C5A88430F6F"/>
  </w:style>
  <w:style w:type="paragraph" w:customStyle="1" w:styleId="432916AE74394256902DEC7A0CB72554">
    <w:name w:val="432916AE74394256902DEC7A0CB72554"/>
    <w:rsid w:val="00B27464"/>
  </w:style>
  <w:style w:type="paragraph" w:customStyle="1" w:styleId="0E7C225279C94A018BC06E1932D378EA">
    <w:name w:val="0E7C225279C94A018BC06E1932D378EA"/>
    <w:rsid w:val="00B27464"/>
  </w:style>
  <w:style w:type="paragraph" w:customStyle="1" w:styleId="1E4BBCCC03B64C02926CB01F467777A5">
    <w:name w:val="1E4BBCCC03B64C02926CB01F467777A5"/>
    <w:rsid w:val="00B27464"/>
  </w:style>
  <w:style w:type="paragraph" w:customStyle="1" w:styleId="307F715B2BFE4754959D6623292FF042">
    <w:name w:val="307F715B2BFE4754959D6623292FF042"/>
    <w:rsid w:val="00B27464"/>
  </w:style>
  <w:style w:type="paragraph" w:customStyle="1" w:styleId="A1DFF3E129D944BABDD2B1FC05AB256F">
    <w:name w:val="A1DFF3E129D944BABDD2B1FC05AB256F"/>
    <w:rsid w:val="00B27464"/>
  </w:style>
  <w:style w:type="paragraph" w:customStyle="1" w:styleId="7E18FB80FD834B349DACF9274CA9F898">
    <w:name w:val="7E18FB80FD834B349DACF9274CA9F898"/>
    <w:rsid w:val="00B27464"/>
  </w:style>
  <w:style w:type="paragraph" w:customStyle="1" w:styleId="436627B08C0C4232B5B7F4867F6FAC9A">
    <w:name w:val="436627B08C0C4232B5B7F4867F6FAC9A"/>
    <w:rsid w:val="00B27464"/>
  </w:style>
  <w:style w:type="paragraph" w:customStyle="1" w:styleId="B38776AA5A844C91890B587CBB6B06E9">
    <w:name w:val="B38776AA5A844C91890B587CBB6B06E9"/>
    <w:rsid w:val="00B27464"/>
  </w:style>
  <w:style w:type="paragraph" w:customStyle="1" w:styleId="52FFB8E7D727488EA34607F553CEAFE1">
    <w:name w:val="52FFB8E7D727488EA34607F553CEAFE1"/>
    <w:rsid w:val="00B27464"/>
  </w:style>
  <w:style w:type="paragraph" w:customStyle="1" w:styleId="868168E73B93482D99D1086D94983AF9">
    <w:name w:val="868168E73B93482D99D1086D94983AF9"/>
    <w:rsid w:val="00B27464"/>
  </w:style>
  <w:style w:type="paragraph" w:customStyle="1" w:styleId="AC5E9841F6B147A99310D6363340C6B4">
    <w:name w:val="AC5E9841F6B147A99310D6363340C6B4"/>
    <w:rsid w:val="00B27464"/>
  </w:style>
  <w:style w:type="paragraph" w:customStyle="1" w:styleId="BEE15EDD672E40FCB028D2D058C2FDE5">
    <w:name w:val="BEE15EDD672E40FCB028D2D058C2FDE5"/>
    <w:rsid w:val="00B27464"/>
  </w:style>
  <w:style w:type="paragraph" w:customStyle="1" w:styleId="17C614EDFF114633BDB79A9C18C1DCCC">
    <w:name w:val="17C614EDFF114633BDB79A9C18C1DCCC"/>
    <w:rsid w:val="00B27464"/>
  </w:style>
  <w:style w:type="paragraph" w:customStyle="1" w:styleId="2198EC40262B437DA5CB6CC1A8DC0116">
    <w:name w:val="2198EC40262B437DA5CB6CC1A8DC0116"/>
    <w:rsid w:val="00B27464"/>
  </w:style>
  <w:style w:type="paragraph" w:customStyle="1" w:styleId="8BB2AA150ED946B3993612AD6CA18830">
    <w:name w:val="8BB2AA150ED946B3993612AD6CA18830"/>
    <w:rsid w:val="00B27464"/>
  </w:style>
  <w:style w:type="paragraph" w:customStyle="1" w:styleId="51F33B424BD94A9AA45D116BED43631E">
    <w:name w:val="51F33B424BD94A9AA45D116BED43631E"/>
    <w:rsid w:val="00B27464"/>
  </w:style>
  <w:style w:type="paragraph" w:customStyle="1" w:styleId="35B7D02D5A3E4C1E87C616FB19098C07">
    <w:name w:val="35B7D02D5A3E4C1E87C616FB19098C07"/>
    <w:rsid w:val="00B27464"/>
  </w:style>
  <w:style w:type="paragraph" w:customStyle="1" w:styleId="FB41E9C2D45D49F4BEDBFB6236EE3CF0">
    <w:name w:val="FB41E9C2D45D49F4BEDBFB6236EE3CF0"/>
    <w:rsid w:val="00B27464"/>
  </w:style>
  <w:style w:type="paragraph" w:customStyle="1" w:styleId="86215EFBB3E64E2EBA438E42D0A2946C">
    <w:name w:val="86215EFBB3E64E2EBA438E42D0A2946C"/>
    <w:rsid w:val="00B27464"/>
  </w:style>
  <w:style w:type="paragraph" w:customStyle="1" w:styleId="F461E33FCC4A4E8483D78A24ACD03124">
    <w:name w:val="F461E33FCC4A4E8483D78A24ACD03124"/>
    <w:rsid w:val="00B27464"/>
  </w:style>
  <w:style w:type="paragraph" w:customStyle="1" w:styleId="6F1F195CA0D3441A970FEFE02725BA12">
    <w:name w:val="6F1F195CA0D3441A970FEFE02725BA12"/>
    <w:rsid w:val="00B27464"/>
  </w:style>
  <w:style w:type="paragraph" w:customStyle="1" w:styleId="1A948578E9A04FACBAC182B903C145D2">
    <w:name w:val="1A948578E9A04FACBAC182B903C145D2"/>
    <w:rsid w:val="00B27464"/>
  </w:style>
  <w:style w:type="paragraph" w:customStyle="1" w:styleId="B66057FE88394392926FB9929A30ABC9">
    <w:name w:val="B66057FE88394392926FB9929A30ABC9"/>
    <w:rsid w:val="001F794B"/>
  </w:style>
  <w:style w:type="paragraph" w:customStyle="1" w:styleId="0F365813EB20499BB6B624E44A69FB02">
    <w:name w:val="0F365813EB20499BB6B624E44A69FB02"/>
    <w:rsid w:val="001F794B"/>
  </w:style>
  <w:style w:type="paragraph" w:customStyle="1" w:styleId="371763317ECB40BBA2401AEDF3859C76">
    <w:name w:val="371763317ECB40BBA2401AEDF3859C76"/>
    <w:rsid w:val="001F794B"/>
  </w:style>
  <w:style w:type="paragraph" w:customStyle="1" w:styleId="E542636319BE45CFBDCF66355FD97B79">
    <w:name w:val="E542636319BE45CFBDCF66355FD97B79"/>
    <w:rsid w:val="001F794B"/>
  </w:style>
  <w:style w:type="paragraph" w:customStyle="1" w:styleId="118A94EE1BB245EB9CC689786A647393">
    <w:name w:val="118A94EE1BB245EB9CC689786A647393"/>
    <w:rsid w:val="001F794B"/>
  </w:style>
  <w:style w:type="paragraph" w:customStyle="1" w:styleId="139CCFA34127437E9C4347553ED9F466">
    <w:name w:val="139CCFA34127437E9C4347553ED9F466"/>
    <w:rsid w:val="001F794B"/>
  </w:style>
  <w:style w:type="paragraph" w:customStyle="1" w:styleId="73B8AD9F24864047BD0A885E9D5E974C">
    <w:name w:val="73B8AD9F24864047BD0A885E9D5E974C"/>
    <w:rsid w:val="001F794B"/>
  </w:style>
  <w:style w:type="paragraph" w:customStyle="1" w:styleId="C1FCD0155A0C47BDABC8274E1F9902C3">
    <w:name w:val="C1FCD0155A0C47BDABC8274E1F9902C3"/>
    <w:rsid w:val="001F794B"/>
  </w:style>
  <w:style w:type="paragraph" w:customStyle="1" w:styleId="A81BCE76A1B94E8D95BD55C581BE4B1F">
    <w:name w:val="A81BCE76A1B94E8D95BD55C581BE4B1F"/>
    <w:rsid w:val="001F794B"/>
  </w:style>
  <w:style w:type="paragraph" w:customStyle="1" w:styleId="EC9C5EED9172465EB6FEF2AE320B96AA">
    <w:name w:val="EC9C5EED9172465EB6FEF2AE320B96AA"/>
    <w:rsid w:val="001F794B"/>
  </w:style>
  <w:style w:type="paragraph" w:customStyle="1" w:styleId="5CCB8B8F07E242A29CC6AF0986132DCF">
    <w:name w:val="5CCB8B8F07E242A29CC6AF0986132DCF"/>
    <w:rsid w:val="001F794B"/>
  </w:style>
  <w:style w:type="paragraph" w:customStyle="1" w:styleId="AA8824B6FD344BC9842FE85FE64B9661">
    <w:name w:val="AA8824B6FD344BC9842FE85FE64B9661"/>
    <w:rsid w:val="001F794B"/>
  </w:style>
  <w:style w:type="paragraph" w:customStyle="1" w:styleId="601DAF54121348DB8C2FD172693AFFB3">
    <w:name w:val="601DAF54121348DB8C2FD172693AFFB3"/>
    <w:rsid w:val="001F794B"/>
  </w:style>
  <w:style w:type="paragraph" w:customStyle="1" w:styleId="67B12DBB2CED40A4B09B27F2399AAA67">
    <w:name w:val="67B12DBB2CED40A4B09B27F2399AAA67"/>
    <w:rsid w:val="001F794B"/>
  </w:style>
  <w:style w:type="paragraph" w:customStyle="1" w:styleId="1528278C73FB43D68A8D785BF57F1679">
    <w:name w:val="1528278C73FB43D68A8D785BF57F1679"/>
    <w:rsid w:val="001F794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napshot Calendar">
      <a:dk1>
        <a:sysClr val="windowText" lastClr="000000"/>
      </a:dk1>
      <a:lt1>
        <a:sysClr val="window" lastClr="FFFFFF"/>
      </a:lt1>
      <a:dk2>
        <a:srgbClr val="2B142D"/>
      </a:dk2>
      <a:lt2>
        <a:srgbClr val="727272"/>
      </a:lt2>
      <a:accent1>
        <a:srgbClr val="92BC00"/>
      </a:accent1>
      <a:accent2>
        <a:srgbClr val="C98C22"/>
      </a:accent2>
      <a:accent3>
        <a:srgbClr val="65D6FF"/>
      </a:accent3>
      <a:accent4>
        <a:srgbClr val="D39BC8"/>
      </a:accent4>
      <a:accent5>
        <a:srgbClr val="C00000"/>
      </a:accent5>
      <a:accent6>
        <a:srgbClr val="FFFF00"/>
      </a:accent6>
      <a:hlink>
        <a:srgbClr val="0000FF"/>
      </a:hlink>
      <a:folHlink>
        <a:srgbClr val="800080"/>
      </a:folHlink>
    </a:clrScheme>
    <a:fontScheme name="Snapshot Calendar">
      <a:majorFont>
        <a:latin typeface="Cooper Black"/>
        <a:ea typeface=""/>
        <a:cs typeface=""/>
        <a:font script="Jpan" typeface="ＭＳ Ｐ明朝"/>
      </a:majorFont>
      <a:minorFont>
        <a:latin typeface="Corbel"/>
        <a:ea typeface=""/>
        <a:cs typeface=""/>
        <a:font script="Jpan" typeface="ＭＳ Ｐ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6e0ed944f324437a1628d920c25a1c7c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edbd56de57fb331bd1e5e8af7e1d85f1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9B3C89-5E39-4865-BF15-1C161E8F24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D7853F-3334-40FF-8412-C6B7F375B26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26604AB9-F390-4253-BCE8-685183EB45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A945693-8DBF-4278-8A35-84AAB686F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Snapshot calendar</Template>
  <TotalTime>0</TotalTime>
  <Pages>1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2026-06-15T17:00:00Z</dcterms:created>
  <dcterms:modified xsi:type="dcterms:W3CDTF">2026-07-01T20:33:00Z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