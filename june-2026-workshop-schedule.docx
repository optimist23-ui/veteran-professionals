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shd w:val="clear" w:color="auto" w:fill="0070C0"/>
        <w:tblLook w:val="04A0" w:firstRow="1" w:lastRow="0" w:firstColumn="1" w:lastColumn="0" w:noHBand="0" w:noVBand="1"/>
        <w:tblCaption w:val="Layout table"/>
      </w:tblPr>
      <w:tblGrid>
        <w:gridCol w:w="5395"/>
        <w:gridCol w:w="5395"/>
      </w:tblGrid>
      <w:tr w:rsidR="00194E0A" w:rsidTr="00F8772D">
        <w:trPr>
          <w:trHeight w:val="1340"/>
        </w:trPr>
        <w:tc>
          <w:tcPr>
            <w:tcW w:w="5395" w:type="dxa"/>
            <w:shd w:val="clear" w:color="auto" w:fill="0BBEFF" w:themeFill="accent3" w:themeFillShade="BF"/>
          </w:tcPr>
          <w:p w:rsidR="002D28E0" w:rsidRPr="007E62E5" w:rsidRDefault="002D28E0" w:rsidP="009931E1">
            <w:pPr>
              <w:rPr>
                <w:rFonts w:asciiTheme="majorHAnsi" w:hAnsiTheme="majorHAnsi"/>
                <w:sz w:val="50"/>
                <w:szCs w:val="50"/>
              </w:rPr>
            </w:pPr>
            <w:r w:rsidRPr="007E62E5">
              <w:rPr>
                <w:rFonts w:asciiTheme="majorHAnsi" w:hAnsiTheme="majorHAnsi"/>
                <w:sz w:val="50"/>
                <w:szCs w:val="50"/>
              </w:rPr>
              <w:t>Workshop Calendar</w:t>
            </w:r>
          </w:p>
          <w:p w:rsidR="00D81D2F" w:rsidRPr="009931E1" w:rsidRDefault="00D96A6D" w:rsidP="009931E1">
            <w:pPr>
              <w:jc w:val="center"/>
              <w:rPr>
                <w:rFonts w:ascii="Corbel Light" w:hAnsi="Corbel Light"/>
                <w:b/>
                <w:sz w:val="46"/>
                <w:szCs w:val="46"/>
              </w:rPr>
            </w:pPr>
            <w:r>
              <w:rPr>
                <w:rFonts w:asciiTheme="majorHAnsi" w:hAnsiTheme="majorHAnsi"/>
                <w:sz w:val="46"/>
                <w:szCs w:val="46"/>
              </w:rPr>
              <w:t>June</w:t>
            </w:r>
            <w:r w:rsidR="009931E1" w:rsidRPr="009931E1">
              <w:rPr>
                <w:rFonts w:asciiTheme="majorHAnsi" w:hAnsiTheme="majorHAnsi"/>
                <w:sz w:val="46"/>
                <w:szCs w:val="46"/>
              </w:rPr>
              <w:t xml:space="preserve"> 2026</w:t>
            </w:r>
          </w:p>
        </w:tc>
        <w:tc>
          <w:tcPr>
            <w:tcW w:w="5395" w:type="dxa"/>
            <w:shd w:val="clear" w:color="auto" w:fill="0BBEFF" w:themeFill="accent3" w:themeFillShade="BF"/>
          </w:tcPr>
          <w:p w:rsidR="007E62E5" w:rsidRDefault="009931E1" w:rsidP="00AD3FF8">
            <w:pPr>
              <w:rPr>
                <w:rFonts w:asciiTheme="majorHAnsi" w:hAnsiTheme="majorHAnsi"/>
                <w:sz w:val="42"/>
                <w:szCs w:val="42"/>
              </w:rPr>
            </w:pPr>
            <w:r>
              <w:rPr>
                <w:b/>
                <w:noProof/>
              </w:rPr>
              <w:drawing>
                <wp:inline distT="0" distB="0" distL="0" distR="0" wp14:anchorId="0861624E" wp14:editId="1B050741">
                  <wp:extent cx="1422400" cy="29135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70" cy="29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62E5" w:rsidRPr="009931E1">
              <w:rPr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1547495</wp:posOffset>
                      </wp:positionH>
                      <wp:positionV relativeFrom="paragraph">
                        <wp:posOffset>299720</wp:posOffset>
                      </wp:positionV>
                      <wp:extent cx="847725" cy="314325"/>
                      <wp:effectExtent l="0" t="0" r="28575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0217" w:rsidRPr="00B22DB7" w:rsidRDefault="00DE0217">
                                  <w:pPr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</w:pPr>
                                  <w:r w:rsidRPr="00B22DB7"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  <w:t>Scan Here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21.85pt;margin-top:23.6pt;width:66.75pt;height:24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" fillcolor="white [3212]" strokecolor="black [3213]">
                      <v:textbox>
                        <w:txbxContent>
                          <w:p w:rsidR="00DE0217" w:rsidRPr="00B22DB7" w:rsidRDefault="00DE0217">
                            <w:pPr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  <w:r w:rsidRPr="00B22DB7">
                              <w:rPr>
                                <w:b/>
                                <w:sz w:val="23"/>
                                <w:szCs w:val="23"/>
                              </w:rPr>
                              <w:t>Scan Here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E62E5" w:rsidRPr="009931E1">
              <w:rPr>
                <w:noProof/>
                <w:sz w:val="44"/>
                <w:szCs w:val="42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6316345</wp:posOffset>
                  </wp:positionH>
                  <wp:positionV relativeFrom="paragraph">
                    <wp:posOffset>0</wp:posOffset>
                  </wp:positionV>
                  <wp:extent cx="768096" cy="768096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June 2021 WIOA Workshop QR Code 150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768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0B5A" w:rsidRPr="009931E1">
              <w:rPr>
                <w:noProof/>
                <w:sz w:val="44"/>
                <w:szCs w:val="4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1722121</wp:posOffset>
                      </wp:positionH>
                      <wp:positionV relativeFrom="paragraph">
                        <wp:posOffset>31750</wp:posOffset>
                      </wp:positionV>
                      <wp:extent cx="723900" cy="238125"/>
                      <wp:effectExtent l="0" t="0" r="19050" b="28575"/>
                      <wp:wrapNone/>
                      <wp:docPr id="5" name="Ben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238125"/>
                              </a:xfrm>
                              <a:prstGeom prst="ben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6283B" id="Bent Arrow 5" o:spid="_x0000_s1026" style="position:absolute;margin-left:135.6pt;margin-top:2.5pt;width:57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" path="m,238125l,133945c,76408,46643,29765,104180,29765r560189,1l664369,r59531,59531l664369,119063r,-29766l104180,89297v-24658,,-44648,19990,-44648,44648c59532,168672,59531,203398,59531,238125l,238125xe" fillcolor="white [3212]" strokecolor="gray [1629]" strokeweight="2pt">
                      <v:path arrowok="t" o:connecttype="custom" o:connectlocs="0,238125;0,133945;104180,29765;664369,29766;664369,0;723900,59531;664369,119063;664369,89297;104180,89297;59532,133945;59531,238125;0,238125" o:connectangles="0,0,0,0,0,0,0,0,0,0,0,0"/>
                    </v:shape>
                  </w:pict>
                </mc:Fallback>
              </mc:AlternateContent>
            </w:r>
            <w:r w:rsidR="007E62E5" w:rsidRPr="007E62E5">
              <w:rPr>
                <w:rFonts w:asciiTheme="majorHAnsi" w:hAnsiTheme="majorHAnsi"/>
                <w:sz w:val="42"/>
                <w:szCs w:val="42"/>
              </w:rPr>
              <w:t xml:space="preserve"> </w:t>
            </w:r>
          </w:p>
          <w:p w:rsidR="007E62E5" w:rsidRDefault="007E62E5" w:rsidP="007E62E5">
            <w:pPr>
              <w:rPr>
                <w:rFonts w:asciiTheme="majorHAnsi" w:hAnsiTheme="majorHAnsi"/>
                <w:sz w:val="42"/>
                <w:szCs w:val="42"/>
              </w:rPr>
            </w:pPr>
          </w:p>
          <w:p w:rsidR="007E62E5" w:rsidRDefault="007E62E5" w:rsidP="007E62E5">
            <w:pPr>
              <w:rPr>
                <w:sz w:val="24"/>
              </w:rPr>
            </w:pPr>
          </w:p>
          <w:p w:rsidR="00AD3FF8" w:rsidRPr="009B7408" w:rsidRDefault="00B22DB7" w:rsidP="007E62E5">
            <w:pPr>
              <w:jc w:val="right"/>
              <w:rPr>
                <w:sz w:val="24"/>
              </w:rPr>
            </w:pPr>
            <w:r>
              <w:rPr>
                <w:sz w:val="24"/>
              </w:rPr>
              <w:t>O</w:t>
            </w:r>
            <w:r w:rsidR="00A0241D">
              <w:rPr>
                <w:sz w:val="24"/>
              </w:rPr>
              <w:t>r Enter</w:t>
            </w:r>
            <w:r w:rsidR="007E62E5">
              <w:rPr>
                <w:sz w:val="24"/>
              </w:rPr>
              <w:t xml:space="preserve"> URL: </w:t>
            </w:r>
            <w:hyperlink r:id="rId13" w:history="1">
              <w:r w:rsidR="00552E6F" w:rsidRPr="00552E6F">
                <w:rPr>
                  <w:rStyle w:val="Hyperlink"/>
                  <w:rFonts w:ascii="Arial" w:hAnsi="Arial" w:cs="Arial"/>
                  <w:color w:val="FFFFFF" w:themeColor="background1"/>
                  <w:sz w:val="24"/>
                  <w:u w:val="none"/>
                </w:rPr>
                <w:t>https://rb.gy/s141d9</w:t>
              </w:r>
            </w:hyperlink>
          </w:p>
        </w:tc>
      </w:tr>
      <w:tr w:rsidR="00194E0A" w:rsidTr="003555A8">
        <w:tblPrEx>
          <w:shd w:val="clear" w:color="auto" w:fill="auto"/>
        </w:tblPrEx>
        <w:trPr>
          <w:trHeight w:val="665"/>
        </w:trPr>
        <w:tc>
          <w:tcPr>
            <w:tcW w:w="5395" w:type="dxa"/>
            <w:shd w:val="clear" w:color="auto" w:fill="D9D9D9" w:themeFill="background1" w:themeFillShade="D9"/>
          </w:tcPr>
          <w:p w:rsidR="00287778" w:rsidRPr="00287778" w:rsidRDefault="00287778" w:rsidP="00287778">
            <w:pPr>
              <w:spacing w:before="120" w:after="120"/>
              <w:contextualSpacing/>
              <w:jc w:val="center"/>
              <w:rPr>
                <w:b/>
                <w:sz w:val="32"/>
              </w:rPr>
            </w:pPr>
            <w:r w:rsidRPr="00287778">
              <w:rPr>
                <w:b/>
                <w:sz w:val="32"/>
              </w:rPr>
              <w:t>How to Register</w:t>
            </w:r>
            <w:r>
              <w:rPr>
                <w:b/>
                <w:sz w:val="32"/>
              </w:rPr>
              <w:t xml:space="preserve">: </w:t>
            </w:r>
            <w:r w:rsidRPr="00287778">
              <w:rPr>
                <w:b/>
                <w:i/>
                <w:sz w:val="24"/>
              </w:rPr>
              <w:t xml:space="preserve">Choose one of </w:t>
            </w:r>
            <w:r w:rsidR="00FF78AB">
              <w:rPr>
                <w:b/>
                <w:i/>
                <w:sz w:val="24"/>
              </w:rPr>
              <w:t>three</w:t>
            </w:r>
            <w:r w:rsidRPr="00287778">
              <w:rPr>
                <w:b/>
                <w:i/>
                <w:sz w:val="24"/>
              </w:rPr>
              <w:t xml:space="preserve"> ways</w:t>
            </w:r>
          </w:p>
          <w:p w:rsidR="00AC2B6C" w:rsidRPr="00287778" w:rsidRDefault="00AC2B6C" w:rsidP="00E47DB9">
            <w:pPr>
              <w:rPr>
                <w:b/>
                <w:sz w:val="22"/>
                <w:szCs w:val="22"/>
              </w:rPr>
            </w:pPr>
          </w:p>
        </w:tc>
        <w:tc>
          <w:tcPr>
            <w:tcW w:w="5395" w:type="dxa"/>
            <w:shd w:val="clear" w:color="auto" w:fill="D9D9D9" w:themeFill="background1" w:themeFillShade="D9"/>
          </w:tcPr>
          <w:p w:rsidR="00AC2B6C" w:rsidRPr="007141D0" w:rsidRDefault="009D0B5A" w:rsidP="00287778">
            <w:pPr>
              <w:spacing w:before="120" w:after="120"/>
              <w:contextualSpacing/>
              <w:jc w:val="center"/>
              <w:rPr>
                <w:b/>
                <w:sz w:val="28"/>
              </w:rPr>
            </w:pPr>
            <w:r w:rsidRPr="009D0B5A">
              <w:rPr>
                <w:sz w:val="28"/>
              </w:rPr>
              <w:t>I</w:t>
            </w:r>
            <w:r>
              <w:rPr>
                <w:sz w:val="28"/>
              </w:rPr>
              <w:t xml:space="preserve">nclude name, </w:t>
            </w:r>
            <w:r w:rsidRPr="009D0B5A">
              <w:rPr>
                <w:sz w:val="28"/>
              </w:rPr>
              <w:t>ph</w:t>
            </w:r>
            <w:r>
              <w:rPr>
                <w:sz w:val="28"/>
              </w:rPr>
              <w:t xml:space="preserve">one, email, </w:t>
            </w:r>
            <w:r w:rsidRPr="009D0B5A">
              <w:rPr>
                <w:sz w:val="28"/>
              </w:rPr>
              <w:t>date of birth</w:t>
            </w:r>
          </w:p>
        </w:tc>
      </w:tr>
      <w:tr w:rsidR="00853CD7" w:rsidTr="009028EA">
        <w:tblPrEx>
          <w:shd w:val="clear" w:color="auto" w:fill="auto"/>
        </w:tblPrEx>
        <w:tc>
          <w:tcPr>
            <w:tcW w:w="10790" w:type="dxa"/>
            <w:gridSpan w:val="2"/>
            <w:tcBorders>
              <w:bottom w:val="single" w:sz="6" w:space="0" w:color="BFBFBF" w:themeColor="background1" w:themeShade="BF"/>
            </w:tcBorders>
            <w:shd w:val="clear" w:color="auto" w:fill="7F7F7F" w:themeFill="text1" w:themeFillTint="80"/>
          </w:tcPr>
          <w:tbl>
            <w:tblPr>
              <w:tblStyle w:val="TableGrid"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shd w:val="clear" w:color="auto" w:fill="7F7F7F" w:themeFill="text1" w:themeFillTint="80"/>
              <w:tblLook w:val="04A0" w:firstRow="1" w:lastRow="0" w:firstColumn="1" w:lastColumn="0" w:noHBand="0" w:noVBand="1"/>
            </w:tblPr>
            <w:tblGrid>
              <w:gridCol w:w="5267"/>
              <w:gridCol w:w="5277"/>
            </w:tblGrid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A24795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>Scan QR Code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612C79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Email: </w:t>
                  </w:r>
                  <w:hyperlink r:id="rId14" w:history="1">
                    <w:r w:rsidR="00612C79" w:rsidRPr="00612C79">
                      <w:rPr>
                        <w:rStyle w:val="Hyperlink"/>
                        <w:b/>
                        <w:color w:val="FFFFFF" w:themeColor="background1"/>
                        <w:sz w:val="28"/>
                        <w:szCs w:val="29"/>
                      </w:rPr>
                      <w:t>jvetter@workforceessentials.com</w:t>
                    </w:r>
                  </w:hyperlink>
                </w:p>
              </w:tc>
            </w:tr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Text: (615) </w:t>
                  </w:r>
                  <w:r w:rsid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>670-3771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287778" w:rsidRDefault="006C7F18" w:rsidP="006C7F18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9"/>
                    </w:rPr>
                    <w:t>Specify if attending virtually or in-person</w:t>
                  </w:r>
                  <w:r w:rsidR="00B33D97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 </w:t>
                  </w:r>
                </w:p>
              </w:tc>
            </w:tr>
          </w:tbl>
          <w:p w:rsidR="00853CD7" w:rsidRPr="008137B5" w:rsidRDefault="00853CD7" w:rsidP="00A24795">
            <w:pPr>
              <w:spacing w:before="120" w:after="120"/>
              <w:jc w:val="center"/>
              <w:rPr>
                <w:b/>
                <w:color w:val="FFFFFF" w:themeColor="background1"/>
                <w:sz w:val="32"/>
              </w:rPr>
            </w:pPr>
          </w:p>
        </w:tc>
      </w:tr>
    </w:tbl>
    <w:tbl>
      <w:tblPr>
        <w:tblStyle w:val="TableCalendar"/>
        <w:tblW w:w="0" w:type="auto"/>
        <w:tblLayout w:type="fixed"/>
        <w:tblLook w:val="0420" w:firstRow="1" w:lastRow="0" w:firstColumn="0" w:lastColumn="0" w:noHBand="0" w:noVBand="1"/>
        <w:tblCaption w:val="Layout table"/>
      </w:tblPr>
      <w:tblGrid>
        <w:gridCol w:w="2156"/>
        <w:gridCol w:w="2157"/>
        <w:gridCol w:w="2157"/>
        <w:gridCol w:w="2157"/>
        <w:gridCol w:w="2157"/>
      </w:tblGrid>
      <w:tr w:rsidR="00B424B5" w:rsidRPr="00FE37B6" w:rsidTr="009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tcW w:w="2156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360B29" w:rsidP="00360B29">
            <w:pPr>
              <w:pStyle w:val="Days"/>
              <w:tabs>
                <w:tab w:val="left" w:pos="225"/>
                <w:tab w:val="center" w:pos="970"/>
              </w:tabs>
              <w:jc w:val="left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sdt>
              <w:sdtPr>
                <w:rPr>
                  <w:sz w:val="22"/>
                </w:rPr>
                <w:id w:val="2141225648"/>
                <w:placeholder>
                  <w:docPart w:val="FB41E9C2D45D49F4BEDBFB6236EE3CF0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Monday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544AF8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225834277"/>
                <w:placeholder>
                  <w:docPart w:val="86215EFBB3E64E2EBA438E42D0A2946C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Tuesday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544AF8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121838800"/>
                <w:placeholder>
                  <w:docPart w:val="F461E33FCC4A4E8483D78A24ACD03124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Wednesday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544AF8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805692476"/>
                <w:placeholder>
                  <w:docPart w:val="6F1F195CA0D3441A970FEFE02725BA1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Thursday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FE37B6" w:rsidRPr="00AA535A" w:rsidRDefault="00544AF8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815225377"/>
                <w:placeholder>
                  <w:docPart w:val="1A948578E9A04FACBAC182B903C145D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Friday</w:t>
                </w:r>
              </w:sdtContent>
            </w:sdt>
          </w:p>
        </w:tc>
      </w:tr>
      <w:tr w:rsidR="00D96A6D" w:rsidRPr="00C65DB3" w:rsidTr="000D20DE">
        <w:trPr>
          <w:cantSplit/>
          <w:trHeight w:val="230"/>
        </w:trPr>
        <w:tc>
          <w:tcPr>
            <w:tcW w:w="2156" w:type="dxa"/>
          </w:tcPr>
          <w:p w:rsidR="00D96A6D" w:rsidRDefault="00D96A6D" w:rsidP="00D96A6D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57" w:type="dxa"/>
          </w:tcPr>
          <w:p w:rsidR="00D96A6D" w:rsidRDefault="00D96A6D" w:rsidP="00D96A6D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57" w:type="dxa"/>
          </w:tcPr>
          <w:p w:rsidR="00D96A6D" w:rsidRPr="00C65DB3" w:rsidRDefault="00D96A6D" w:rsidP="00E446D6">
            <w:pPr>
              <w:jc w:val="right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57" w:type="dxa"/>
          </w:tcPr>
          <w:p w:rsidR="00D96A6D" w:rsidRPr="00C65DB3" w:rsidRDefault="00D96A6D" w:rsidP="00C65DB3">
            <w:pPr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57" w:type="dxa"/>
            <w:tcBorders>
              <w:bottom w:val="nil"/>
            </w:tcBorders>
          </w:tcPr>
          <w:p w:rsidR="00D96A6D" w:rsidRPr="00C65DB3" w:rsidRDefault="00D96A6D" w:rsidP="00C65DB3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5</w:t>
            </w:r>
          </w:p>
        </w:tc>
      </w:tr>
      <w:tr w:rsidR="00D96A6D" w:rsidRPr="00175972" w:rsidTr="000D20DE">
        <w:trPr>
          <w:cantSplit/>
          <w:trHeight w:hRule="exact" w:val="1714"/>
        </w:trPr>
        <w:tc>
          <w:tcPr>
            <w:tcW w:w="2156" w:type="dxa"/>
            <w:tcBorders>
              <w:bottom w:val="single" w:sz="6" w:space="0" w:color="BFBFBF" w:themeColor="background1" w:themeShade="BF"/>
            </w:tcBorders>
          </w:tcPr>
          <w:p w:rsidR="00F65A2B" w:rsidRDefault="00F65A2B" w:rsidP="00D96A6D">
            <w:pPr>
              <w:rPr>
                <w:b/>
                <w:sz w:val="20"/>
                <w:szCs w:val="19"/>
              </w:rPr>
            </w:pPr>
          </w:p>
          <w:p w:rsidR="00D96A6D" w:rsidRPr="00F65A2B" w:rsidRDefault="00F65A2B" w:rsidP="00D96A6D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F65A2B" w:rsidRDefault="00F65A2B" w:rsidP="00D96A6D">
            <w:pPr>
              <w:rPr>
                <w:b/>
                <w:sz w:val="20"/>
                <w:szCs w:val="19"/>
              </w:rPr>
            </w:pPr>
          </w:p>
          <w:p w:rsidR="00D96A6D" w:rsidRPr="00507C92" w:rsidRDefault="00F65A2B" w:rsidP="00D96A6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F65A2B" w:rsidRDefault="00F65A2B" w:rsidP="00F65A2B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9:30a</w:t>
            </w:r>
            <w:r w:rsidRPr="00883D3B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Essential Soft Skills </w:t>
            </w:r>
          </w:p>
          <w:p w:rsidR="00F65A2B" w:rsidRDefault="00F65A2B" w:rsidP="00F65A2B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11:00am</w:t>
            </w:r>
            <w:r>
              <w:rPr>
                <w:sz w:val="20"/>
                <w:szCs w:val="19"/>
              </w:rPr>
              <w:t xml:space="preserve"> – LinkedIn for Your Career</w:t>
            </w:r>
          </w:p>
          <w:p w:rsidR="00D96A6D" w:rsidRPr="008C76EE" w:rsidRDefault="00F65A2B" w:rsidP="00F65A2B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bottom w:val="single" w:sz="6" w:space="0" w:color="BFBFBF" w:themeColor="background1" w:themeShade="BF"/>
            </w:tcBorders>
          </w:tcPr>
          <w:p w:rsidR="00F65A2B" w:rsidRDefault="00F65A2B" w:rsidP="00F65A2B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 xml:space="preserve">1:00pm </w:t>
            </w:r>
            <w:r w:rsidRPr="00E932F6">
              <w:rPr>
                <w:sz w:val="20"/>
                <w:szCs w:val="19"/>
              </w:rPr>
              <w:t>–</w:t>
            </w:r>
            <w:r>
              <w:rPr>
                <w:sz w:val="20"/>
                <w:szCs w:val="19"/>
              </w:rPr>
              <w:t xml:space="preserve"> R</w:t>
            </w:r>
            <w:r w:rsidRPr="00963D06">
              <w:rPr>
                <w:sz w:val="20"/>
                <w:szCs w:val="19"/>
              </w:rPr>
              <w:t>ésumé</w:t>
            </w:r>
            <w:r>
              <w:rPr>
                <w:sz w:val="20"/>
                <w:szCs w:val="19"/>
              </w:rPr>
              <w:t xml:space="preserve"> Building</w:t>
            </w:r>
          </w:p>
          <w:p w:rsidR="00F65A2B" w:rsidRDefault="00F65A2B" w:rsidP="00F65A2B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2:30p</w:t>
            </w:r>
            <w:r w:rsidRPr="00E932F6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Interview Skills Essentials</w:t>
            </w:r>
          </w:p>
          <w:p w:rsidR="00D96A6D" w:rsidRPr="003222E0" w:rsidRDefault="00F65A2B" w:rsidP="00F65A2B">
            <w:pPr>
              <w:rPr>
                <w:b/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26B5E" w:rsidRPr="00060EDB" w:rsidRDefault="00E26B5E" w:rsidP="00E26B5E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10:00am to 12:00pm 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E26B5E" w:rsidRPr="00060EDB" w:rsidRDefault="00E26B5E" w:rsidP="00E26B5E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Cover Letter &amp; More</w:t>
            </w:r>
          </w:p>
          <w:p w:rsidR="00E26B5E" w:rsidRPr="00060EDB" w:rsidRDefault="00E26B5E" w:rsidP="00E26B5E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E26B5E" w:rsidRDefault="00E26B5E" w:rsidP="00E26B5E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Davidson AJC</w:t>
            </w:r>
          </w:p>
          <w:p w:rsidR="00D96A6D" w:rsidRPr="00507C92" w:rsidRDefault="00D96A6D" w:rsidP="00F84F06">
            <w:pPr>
              <w:jc w:val="center"/>
              <w:rPr>
                <w:sz w:val="20"/>
                <w:szCs w:val="19"/>
              </w:rPr>
            </w:pPr>
          </w:p>
        </w:tc>
      </w:tr>
      <w:tr w:rsidR="008705D0" w:rsidRPr="008705D0" w:rsidTr="008A3B84">
        <w:trPr>
          <w:cantSplit/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D96A6D" w:rsidP="00C65DB3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8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D96A6D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9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D96A6D" w:rsidP="008E30C5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10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D96A6D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11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431171" w:rsidRPr="008705D0" w:rsidRDefault="00D96A6D" w:rsidP="00431171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12</w:t>
            </w:r>
          </w:p>
        </w:tc>
      </w:tr>
      <w:tr w:rsidR="003222E0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4C1965" w:rsidRPr="00060EDB" w:rsidRDefault="004C1965" w:rsidP="004C1965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10:00am</w:t>
            </w:r>
            <w:r w:rsidRPr="00060EDB">
              <w:rPr>
                <w:b/>
                <w:sz w:val="20"/>
                <w:szCs w:val="19"/>
              </w:rPr>
              <w:t xml:space="preserve"> to 3:00pm </w:t>
            </w:r>
            <w:r w:rsidRPr="00060EDB">
              <w:rPr>
                <w:sz w:val="20"/>
                <w:szCs w:val="19"/>
              </w:rPr>
              <w:t xml:space="preserve"> </w:t>
            </w:r>
            <w:r w:rsidRPr="00060EDB">
              <w:rPr>
                <w:b/>
                <w:sz w:val="20"/>
                <w:szCs w:val="19"/>
              </w:rPr>
              <w:t>– As Needed</w:t>
            </w:r>
            <w:r w:rsidRPr="00060EDB">
              <w:rPr>
                <w:sz w:val="20"/>
                <w:szCs w:val="19"/>
              </w:rPr>
              <w:t xml:space="preserve"> </w:t>
            </w:r>
          </w:p>
          <w:p w:rsidR="004C1965" w:rsidRPr="00060EDB" w:rsidRDefault="004C1965" w:rsidP="004C1965">
            <w:pPr>
              <w:rPr>
                <w:sz w:val="20"/>
                <w:szCs w:val="20"/>
              </w:rPr>
            </w:pPr>
            <w:r w:rsidRPr="00060EDB">
              <w:rPr>
                <w:sz w:val="20"/>
                <w:szCs w:val="20"/>
              </w:rPr>
              <w:t xml:space="preserve">Résumé Assistance     Cover Letter &amp; More             </w:t>
            </w:r>
          </w:p>
          <w:p w:rsidR="003222E0" w:rsidRPr="00060EDB" w:rsidRDefault="004C1965" w:rsidP="004C1965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Williamson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283F8B" w:rsidRDefault="00283F8B" w:rsidP="00283F8B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1:00pm</w:t>
            </w:r>
            <w:r>
              <w:rPr>
                <w:b/>
                <w:sz w:val="20"/>
                <w:szCs w:val="19"/>
              </w:rPr>
              <w:t xml:space="preserve"> to 4</w:t>
            </w:r>
            <w:r w:rsidRPr="00060EDB">
              <w:rPr>
                <w:b/>
                <w:sz w:val="20"/>
                <w:szCs w:val="19"/>
              </w:rPr>
              <w:t xml:space="preserve">:00pm </w:t>
            </w:r>
            <w:r w:rsidRPr="00060EDB">
              <w:rPr>
                <w:sz w:val="20"/>
                <w:szCs w:val="19"/>
              </w:rPr>
              <w:t xml:space="preserve"> – </w:t>
            </w:r>
          </w:p>
          <w:p w:rsidR="00283F8B" w:rsidRDefault="00283F8B" w:rsidP="00283F8B">
            <w:pPr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 xml:space="preserve">Job Fair Event – </w:t>
            </w:r>
          </w:p>
          <w:p w:rsidR="00283F8B" w:rsidRPr="00060EDB" w:rsidRDefault="00283F8B" w:rsidP="00283F8B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787517" w:rsidRPr="00060EDB" w:rsidRDefault="00283F8B" w:rsidP="00283F8B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Robertson AJC</w:t>
            </w:r>
          </w:p>
          <w:p w:rsidR="003222E0" w:rsidRPr="00060EDB" w:rsidRDefault="003222E0" w:rsidP="001A076C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69175D" w:rsidRPr="00CB7E70" w:rsidRDefault="0069175D" w:rsidP="0069175D">
            <w:pPr>
              <w:rPr>
                <w:sz w:val="20"/>
                <w:szCs w:val="20"/>
              </w:rPr>
            </w:pPr>
            <w:r w:rsidRPr="00CB7E70">
              <w:rPr>
                <w:b/>
                <w:sz w:val="20"/>
                <w:szCs w:val="20"/>
              </w:rPr>
              <w:t>9:30am</w:t>
            </w:r>
            <w:r w:rsidRPr="00CB7E70">
              <w:rPr>
                <w:sz w:val="20"/>
                <w:szCs w:val="20"/>
              </w:rPr>
              <w:t xml:space="preserve"> – Résumé Building</w:t>
            </w:r>
          </w:p>
          <w:p w:rsidR="0069175D" w:rsidRDefault="0069175D" w:rsidP="0069175D">
            <w:pPr>
              <w:rPr>
                <w:sz w:val="20"/>
                <w:szCs w:val="20"/>
              </w:rPr>
            </w:pPr>
            <w:r w:rsidRPr="00CB7E70">
              <w:rPr>
                <w:b/>
                <w:sz w:val="20"/>
                <w:szCs w:val="20"/>
              </w:rPr>
              <w:t>11:00am</w:t>
            </w:r>
            <w:r w:rsidRPr="00CB7E70">
              <w:rPr>
                <w:sz w:val="20"/>
                <w:szCs w:val="20"/>
              </w:rPr>
              <w:t xml:space="preserve"> – </w:t>
            </w:r>
            <w:r w:rsidRPr="00060EDB">
              <w:rPr>
                <w:sz w:val="20"/>
                <w:szCs w:val="19"/>
              </w:rPr>
              <w:t>Cover Letter &amp; More</w:t>
            </w:r>
          </w:p>
          <w:p w:rsidR="00857A43" w:rsidRPr="00857A43" w:rsidRDefault="0069175D" w:rsidP="0069175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69175D" w:rsidRDefault="008C76EE" w:rsidP="0069175D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10:00am</w:t>
            </w:r>
            <w:r w:rsidRPr="00060EDB">
              <w:rPr>
                <w:sz w:val="20"/>
                <w:szCs w:val="19"/>
              </w:rPr>
              <w:t xml:space="preserve"> –</w:t>
            </w:r>
            <w:r w:rsidR="0069175D">
              <w:rPr>
                <w:sz w:val="20"/>
                <w:szCs w:val="19"/>
              </w:rPr>
              <w:t xml:space="preserve"> 12:00pm</w:t>
            </w:r>
            <w:r w:rsidR="00773E41" w:rsidRPr="00060EDB">
              <w:rPr>
                <w:sz w:val="20"/>
                <w:szCs w:val="19"/>
              </w:rPr>
              <w:t xml:space="preserve">: </w:t>
            </w:r>
            <w:r w:rsidR="0069175D">
              <w:rPr>
                <w:sz w:val="20"/>
                <w:szCs w:val="19"/>
              </w:rPr>
              <w:t xml:space="preserve">Job Fair Event – </w:t>
            </w:r>
          </w:p>
          <w:p w:rsidR="008C76EE" w:rsidRPr="00060EDB" w:rsidRDefault="0069175D" w:rsidP="008C76EE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  <w:r>
              <w:rPr>
                <w:sz w:val="20"/>
                <w:szCs w:val="19"/>
              </w:rPr>
              <w:t>Workshop &amp; Review</w:t>
            </w:r>
          </w:p>
          <w:p w:rsidR="003222E0" w:rsidRPr="00060EDB" w:rsidRDefault="008C76EE" w:rsidP="008C76EE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Rutherford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F84F06" w:rsidRPr="00060EDB" w:rsidRDefault="00F84F06" w:rsidP="00F84F06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2:00pm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F84F06" w:rsidRPr="00060EDB" w:rsidRDefault="00F84F06" w:rsidP="00F84F06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F84F06" w:rsidRPr="00060EDB" w:rsidRDefault="00F84F06" w:rsidP="00F84F06">
            <w:pPr>
              <w:rPr>
                <w:b/>
                <w:sz w:val="20"/>
                <w:szCs w:val="19"/>
              </w:rPr>
            </w:pPr>
          </w:p>
          <w:p w:rsidR="00F900F0" w:rsidRPr="00060EDB" w:rsidRDefault="00F84F06" w:rsidP="00F900F0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3222E0" w:rsidRPr="008705D0" w:rsidTr="009028EA">
        <w:trPr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15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16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17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18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19</w:t>
            </w:r>
          </w:p>
        </w:tc>
      </w:tr>
      <w:tr w:rsidR="003222E0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4C1965" w:rsidRPr="00060EDB" w:rsidRDefault="004C1965" w:rsidP="004C1965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10:00am</w:t>
            </w:r>
            <w:r w:rsidRPr="00060EDB">
              <w:rPr>
                <w:b/>
                <w:sz w:val="20"/>
                <w:szCs w:val="19"/>
              </w:rPr>
              <w:t xml:space="preserve"> to 12:00pm 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4C1965" w:rsidRPr="00060EDB" w:rsidRDefault="004C1965" w:rsidP="004C1965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Cover Letter &amp; More</w:t>
            </w:r>
          </w:p>
          <w:p w:rsidR="004C1965" w:rsidRPr="00060EDB" w:rsidRDefault="004C1965" w:rsidP="004C1965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3222E0" w:rsidRPr="00060EDB" w:rsidRDefault="004C1965" w:rsidP="004C1965">
            <w:pPr>
              <w:rPr>
                <w:sz w:val="22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Montgomery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732FA8" w:rsidRPr="001F5037" w:rsidRDefault="00732FA8" w:rsidP="00732FA8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 xml:space="preserve">10:00am to 12:00pm </w:t>
            </w:r>
            <w:r w:rsidRPr="001F5037">
              <w:rPr>
                <w:sz w:val="20"/>
                <w:szCs w:val="19"/>
              </w:rPr>
              <w:t xml:space="preserve"> – Résumé Building </w:t>
            </w:r>
          </w:p>
          <w:p w:rsidR="00732FA8" w:rsidRPr="001F5037" w:rsidRDefault="00732FA8" w:rsidP="00732FA8">
            <w:pPr>
              <w:rPr>
                <w:sz w:val="20"/>
                <w:szCs w:val="19"/>
              </w:rPr>
            </w:pPr>
          </w:p>
          <w:p w:rsidR="003222E0" w:rsidRPr="00060EDB" w:rsidRDefault="00732FA8" w:rsidP="00732FA8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On-Site – Hosted at Westmoreland Public Library</w:t>
            </w:r>
            <w:r>
              <w:rPr>
                <w:sz w:val="20"/>
                <w:szCs w:val="19"/>
              </w:rPr>
              <w:t xml:space="preserve"> 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EC2F21" w:rsidRDefault="00EC2F21" w:rsidP="00896A64">
            <w:pPr>
              <w:rPr>
                <w:b/>
                <w:sz w:val="20"/>
                <w:szCs w:val="19"/>
              </w:rPr>
            </w:pPr>
          </w:p>
          <w:p w:rsidR="003222E0" w:rsidRPr="001B729F" w:rsidRDefault="00EA7B7D" w:rsidP="00EC2F21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Workshops Today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C2F21">
              <w:rPr>
                <w:b/>
                <w:sz w:val="20"/>
                <w:szCs w:val="20"/>
              </w:rPr>
              <w:t>(</w:t>
            </w:r>
            <w:r w:rsidR="00EC2F21" w:rsidRPr="00EC2F21">
              <w:rPr>
                <w:b/>
                <w:sz w:val="20"/>
                <w:szCs w:val="20"/>
              </w:rPr>
              <w:t>Available for 1-on-1 resume assistance in Robertson Co. AJC</w:t>
            </w:r>
            <w:r w:rsidRPr="00EC2F21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69175D" w:rsidRDefault="0069175D" w:rsidP="0069175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10:00am</w:t>
            </w:r>
            <w:r>
              <w:rPr>
                <w:sz w:val="20"/>
                <w:szCs w:val="19"/>
              </w:rPr>
              <w:t xml:space="preserve"> – Online Jobs: Searching &amp; Applying</w:t>
            </w:r>
          </w:p>
          <w:p w:rsidR="0069175D" w:rsidRDefault="0069175D" w:rsidP="0069175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11:00am</w:t>
            </w:r>
            <w:r>
              <w:rPr>
                <w:sz w:val="20"/>
                <w:szCs w:val="19"/>
              </w:rPr>
              <w:t xml:space="preserve"> – Knowing &amp; Avoiding Online Scams</w:t>
            </w:r>
          </w:p>
          <w:p w:rsidR="00857A43" w:rsidRPr="00857A43" w:rsidRDefault="0069175D" w:rsidP="0069175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  <w:p w:rsidR="00CE11B2" w:rsidRDefault="003D2083" w:rsidP="00BE3202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 xml:space="preserve"> </w:t>
            </w:r>
          </w:p>
          <w:p w:rsidR="003222E0" w:rsidRPr="007F48D5" w:rsidRDefault="003222E0" w:rsidP="003222E0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D96A6D" w:rsidRDefault="00D96A6D" w:rsidP="00D96A6D">
            <w:pPr>
              <w:rPr>
                <w:b/>
                <w:sz w:val="24"/>
                <w:szCs w:val="19"/>
              </w:rPr>
            </w:pPr>
          </w:p>
          <w:p w:rsidR="003222E0" w:rsidRPr="00060EDB" w:rsidRDefault="00D96A6D" w:rsidP="00D96A6D">
            <w:pPr>
              <w:rPr>
                <w:sz w:val="20"/>
                <w:szCs w:val="21"/>
              </w:rPr>
            </w:pPr>
            <w:r w:rsidRPr="00F84F06">
              <w:rPr>
                <w:b/>
                <w:sz w:val="24"/>
                <w:szCs w:val="19"/>
              </w:rPr>
              <w:t xml:space="preserve">AJC Closed Today </w:t>
            </w:r>
            <w:r>
              <w:rPr>
                <w:b/>
                <w:sz w:val="24"/>
                <w:szCs w:val="19"/>
              </w:rPr>
              <w:t>Juneteenth</w:t>
            </w:r>
          </w:p>
        </w:tc>
      </w:tr>
      <w:tr w:rsidR="003222E0" w:rsidRPr="008705D0" w:rsidTr="007A3D66">
        <w:trPr>
          <w:trHeight w:val="233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3222E0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22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23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24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25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:rsidR="003222E0" w:rsidRPr="008705D0" w:rsidRDefault="00D96A6D" w:rsidP="0061485F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26</w:t>
            </w:r>
          </w:p>
        </w:tc>
      </w:tr>
      <w:tr w:rsidR="009E1B88" w:rsidRPr="00175972" w:rsidTr="00896A64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EA4A51" w:rsidRPr="001F5037" w:rsidRDefault="00EA4A51" w:rsidP="00EA4A51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10:</w:t>
            </w:r>
            <w:r w:rsidR="00B36FA6" w:rsidRPr="001F5037">
              <w:rPr>
                <w:b/>
                <w:sz w:val="20"/>
                <w:szCs w:val="19"/>
              </w:rPr>
              <w:t>0</w:t>
            </w:r>
            <w:r w:rsidRPr="001F5037">
              <w:rPr>
                <w:b/>
                <w:sz w:val="20"/>
                <w:szCs w:val="19"/>
              </w:rPr>
              <w:t>0am to 1</w:t>
            </w:r>
            <w:r w:rsidR="00B36FA6" w:rsidRPr="001F5037">
              <w:rPr>
                <w:b/>
                <w:sz w:val="20"/>
                <w:szCs w:val="19"/>
              </w:rPr>
              <w:t>2:0</w:t>
            </w:r>
            <w:r w:rsidRPr="001F5037">
              <w:rPr>
                <w:b/>
                <w:sz w:val="20"/>
                <w:szCs w:val="19"/>
              </w:rPr>
              <w:t xml:space="preserve">0pm </w:t>
            </w:r>
            <w:r w:rsidRPr="001F5037">
              <w:rPr>
                <w:sz w:val="20"/>
                <w:szCs w:val="19"/>
              </w:rPr>
              <w:t xml:space="preserve"> – Résumé Building </w:t>
            </w:r>
          </w:p>
          <w:p w:rsidR="00EA4A51" w:rsidRPr="001F5037" w:rsidRDefault="0027289A" w:rsidP="00EA4A51">
            <w:pPr>
              <w:rPr>
                <w:b/>
                <w:sz w:val="20"/>
                <w:szCs w:val="19"/>
              </w:rPr>
            </w:pPr>
            <w:r w:rsidRPr="001F5037">
              <w:rPr>
                <w:sz w:val="20"/>
                <w:szCs w:val="19"/>
              </w:rPr>
              <w:t>Cover Letter &amp; More</w:t>
            </w:r>
          </w:p>
          <w:p w:rsidR="00EA4A51" w:rsidRPr="001F5037" w:rsidRDefault="00EA4A51" w:rsidP="00EA4A51">
            <w:pPr>
              <w:rPr>
                <w:sz w:val="20"/>
                <w:szCs w:val="19"/>
              </w:rPr>
            </w:pPr>
            <w:r w:rsidRPr="001F5037">
              <w:rPr>
                <w:sz w:val="20"/>
                <w:szCs w:val="19"/>
              </w:rPr>
              <w:t xml:space="preserve">AI for the Job Seeker </w:t>
            </w:r>
          </w:p>
          <w:p w:rsidR="000F5818" w:rsidRPr="00060EDB" w:rsidRDefault="00EA4A51" w:rsidP="00EA4A51">
            <w:pPr>
              <w:rPr>
                <w:b/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 xml:space="preserve">On-Site – Hosted at </w:t>
            </w:r>
            <w:r w:rsidR="00F900F0" w:rsidRPr="001F5037">
              <w:rPr>
                <w:b/>
                <w:sz w:val="20"/>
                <w:szCs w:val="19"/>
              </w:rPr>
              <w:t>Sumner</w:t>
            </w:r>
            <w:r w:rsidRPr="001F5037">
              <w:rPr>
                <w:b/>
                <w:sz w:val="20"/>
                <w:szCs w:val="19"/>
              </w:rPr>
              <w:t xml:space="preserve"> AJC</w:t>
            </w:r>
          </w:p>
          <w:p w:rsidR="009E1B88" w:rsidRPr="00060EDB" w:rsidRDefault="009E1B88" w:rsidP="00EA4A51">
            <w:pPr>
              <w:rPr>
                <w:b/>
                <w:sz w:val="20"/>
                <w:szCs w:val="19"/>
              </w:rPr>
            </w:pPr>
          </w:p>
          <w:p w:rsidR="009E1B88" w:rsidRPr="00060EDB" w:rsidRDefault="009E1B88" w:rsidP="009E1B88">
            <w:pPr>
              <w:rPr>
                <w:b/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8905ED" w:rsidRPr="00060EDB" w:rsidRDefault="008905ED" w:rsidP="008905ED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9:00am</w:t>
            </w:r>
            <w:r w:rsidRPr="00060EDB">
              <w:rPr>
                <w:b/>
                <w:sz w:val="20"/>
                <w:szCs w:val="19"/>
              </w:rPr>
              <w:t xml:space="preserve"> to 11:30am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8905ED" w:rsidRPr="00060EDB" w:rsidRDefault="008905ED" w:rsidP="008905E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8905ED" w:rsidRPr="00060EDB" w:rsidRDefault="008905ED" w:rsidP="008905E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F900F0" w:rsidRPr="00A035D2" w:rsidRDefault="008905ED" w:rsidP="008905ED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</w:t>
            </w:r>
            <w:r w:rsidRPr="00060EDB">
              <w:rPr>
                <w:sz w:val="20"/>
                <w:szCs w:val="19"/>
              </w:rPr>
              <w:t xml:space="preserve"> – Hosted at Martha O’Bryan Center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A7B7D" w:rsidRPr="00060EDB" w:rsidRDefault="00EA7B7D" w:rsidP="00EA7B7D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10:00am</w:t>
            </w:r>
            <w:r w:rsidRPr="00060EDB">
              <w:rPr>
                <w:b/>
                <w:sz w:val="20"/>
                <w:szCs w:val="19"/>
              </w:rPr>
              <w:t xml:space="preserve"> to 12:00pm </w:t>
            </w:r>
            <w:r w:rsidRPr="00060EDB">
              <w:rPr>
                <w:sz w:val="20"/>
                <w:szCs w:val="19"/>
              </w:rPr>
              <w:t xml:space="preserve"> – </w:t>
            </w:r>
          </w:p>
          <w:p w:rsidR="00EA7B7D" w:rsidRPr="00060EDB" w:rsidRDefault="00EA7B7D" w:rsidP="00EA7B7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 xml:space="preserve">Résumé Building </w:t>
            </w:r>
          </w:p>
          <w:p w:rsidR="00EA7B7D" w:rsidRPr="00060EDB" w:rsidRDefault="00EA7B7D" w:rsidP="00EA7B7D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Skills Ess</w:t>
            </w:r>
            <w:r w:rsidRPr="00060EDB">
              <w:rPr>
                <w:sz w:val="20"/>
                <w:szCs w:val="20"/>
              </w:rPr>
              <w:t>entials</w:t>
            </w:r>
          </w:p>
          <w:p w:rsidR="007F12D7" w:rsidRPr="00D22154" w:rsidRDefault="00EA7B7D" w:rsidP="00EA7B7D">
            <w:pPr>
              <w:rPr>
                <w:sz w:val="20"/>
                <w:szCs w:val="20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>
              <w:rPr>
                <w:b/>
                <w:sz w:val="20"/>
                <w:szCs w:val="19"/>
              </w:rPr>
              <w:t>Cheatham</w:t>
            </w:r>
            <w:r w:rsidRPr="00060EDB">
              <w:rPr>
                <w:b/>
                <w:sz w:val="20"/>
                <w:szCs w:val="19"/>
              </w:rPr>
              <w:t xml:space="preserve">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A7B7D" w:rsidRDefault="00EA7B7D" w:rsidP="00EA7B7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1:00p</w:t>
            </w:r>
            <w:r w:rsidRPr="007F12D7">
              <w:rPr>
                <w:b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</w:t>
            </w:r>
            <w:r w:rsidRPr="00CB7E70">
              <w:rPr>
                <w:sz w:val="20"/>
                <w:szCs w:val="20"/>
              </w:rPr>
              <w:t>– Résumé Building</w:t>
            </w:r>
          </w:p>
          <w:p w:rsidR="00EA7B7D" w:rsidRDefault="00EA7B7D" w:rsidP="00EA7B7D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2:30p</w:t>
            </w:r>
            <w:r w:rsidRPr="007F12D7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AI for the Job Seeker</w:t>
            </w:r>
          </w:p>
          <w:p w:rsidR="00EB5B75" w:rsidRPr="00060EDB" w:rsidRDefault="00EA7B7D" w:rsidP="00EA7B7D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E26B5E" w:rsidRPr="00060EDB" w:rsidRDefault="00E26B5E" w:rsidP="00E26B5E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2:00pm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E26B5E" w:rsidRPr="00060EDB" w:rsidRDefault="00E26B5E" w:rsidP="00E26B5E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E26B5E" w:rsidRPr="00060EDB" w:rsidRDefault="00E26B5E" w:rsidP="00E26B5E">
            <w:pPr>
              <w:rPr>
                <w:b/>
                <w:sz w:val="20"/>
                <w:szCs w:val="19"/>
              </w:rPr>
            </w:pPr>
          </w:p>
          <w:p w:rsidR="009E1B88" w:rsidRPr="00F84F06" w:rsidRDefault="00E26B5E" w:rsidP="00E26B5E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D96A6D" w:rsidRPr="00FC0B15" w:rsidTr="0069081A">
        <w:trPr>
          <w:cantSplit/>
          <w:trHeight w:val="230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D96A6D" w:rsidRDefault="00D96A6D" w:rsidP="00896A64">
            <w:pPr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D96A6D" w:rsidRPr="00896A64" w:rsidRDefault="00D96A6D" w:rsidP="00896A64">
            <w:pPr>
              <w:jc w:val="righ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6471" w:type="dxa"/>
            <w:gridSpan w:val="3"/>
            <w:vMerge w:val="restart"/>
            <w:tcBorders>
              <w:top w:val="single" w:sz="6" w:space="0" w:color="BFBFBF" w:themeColor="background1" w:themeShade="BF"/>
            </w:tcBorders>
          </w:tcPr>
          <w:p w:rsidR="00D96A6D" w:rsidRDefault="00D96A6D" w:rsidP="004C1965">
            <w:pPr>
              <w:jc w:val="center"/>
              <w:rPr>
                <w:sz w:val="20"/>
              </w:rPr>
            </w:pPr>
          </w:p>
          <w:p w:rsidR="00D96A6D" w:rsidRDefault="00D96A6D" w:rsidP="002B2171">
            <w:pPr>
              <w:rPr>
                <w:sz w:val="20"/>
              </w:rPr>
            </w:pPr>
            <w:r>
              <w:rPr>
                <w:b/>
                <w:noProof/>
              </w:rPr>
              <w:drawing>
                <wp:inline distT="0" distB="0" distL="0" distR="0" wp14:anchorId="1DB30226" wp14:editId="77663C80">
                  <wp:extent cx="1761483" cy="360804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586" cy="84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6A6D" w:rsidRPr="00FC0B15" w:rsidRDefault="00D96A6D" w:rsidP="002B2171">
            <w:pPr>
              <w:jc w:val="righ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2BEC65" wp14:editId="381895C4">
                  <wp:extent cx="455295" cy="455295"/>
                  <wp:effectExtent l="0" t="0" r="190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JC Social Media Profile Image Color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23" cy="53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A6D" w:rsidRPr="00FC0B15" w:rsidTr="0069081A">
        <w:trPr>
          <w:cantSplit/>
          <w:trHeight w:val="1714"/>
        </w:trPr>
        <w:tc>
          <w:tcPr>
            <w:tcW w:w="2156" w:type="dxa"/>
            <w:tcBorders>
              <w:top w:val="nil"/>
            </w:tcBorders>
          </w:tcPr>
          <w:p w:rsidR="00EA7B7D" w:rsidRPr="001F5037" w:rsidRDefault="00EA7B7D" w:rsidP="00EA7B7D">
            <w:pPr>
              <w:rPr>
                <w:sz w:val="20"/>
                <w:szCs w:val="19"/>
              </w:rPr>
            </w:pPr>
            <w:r w:rsidRPr="001F5037">
              <w:rPr>
                <w:b/>
                <w:sz w:val="20"/>
                <w:szCs w:val="19"/>
              </w:rPr>
              <w:t>10</w:t>
            </w:r>
            <w:r w:rsidR="00D96A6D" w:rsidRPr="001F5037">
              <w:rPr>
                <w:b/>
                <w:sz w:val="20"/>
                <w:szCs w:val="19"/>
              </w:rPr>
              <w:t xml:space="preserve">:00am to 12:00pm </w:t>
            </w:r>
            <w:r w:rsidR="00D96A6D" w:rsidRPr="001F5037">
              <w:rPr>
                <w:sz w:val="20"/>
                <w:szCs w:val="19"/>
              </w:rPr>
              <w:t xml:space="preserve"> – </w:t>
            </w:r>
            <w:r w:rsidRPr="001F5037">
              <w:rPr>
                <w:sz w:val="20"/>
                <w:szCs w:val="19"/>
              </w:rPr>
              <w:t xml:space="preserve">Résumé Building </w:t>
            </w:r>
          </w:p>
          <w:p w:rsidR="00EA7B7D" w:rsidRPr="001F5037" w:rsidRDefault="00EC2F21" w:rsidP="00EC2F21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19"/>
              </w:rPr>
            </w:pPr>
            <w:r w:rsidRPr="001F5037">
              <w:rPr>
                <w:sz w:val="20"/>
                <w:szCs w:val="19"/>
              </w:rPr>
              <w:t>1-on-1 r</w:t>
            </w:r>
            <w:r w:rsidRPr="001F5037">
              <w:rPr>
                <w:sz w:val="20"/>
                <w:szCs w:val="19"/>
              </w:rPr>
              <w:t>é</w:t>
            </w:r>
            <w:r w:rsidRPr="001F5037">
              <w:rPr>
                <w:sz w:val="20"/>
                <w:szCs w:val="19"/>
              </w:rPr>
              <w:t>sum</w:t>
            </w:r>
            <w:r w:rsidRPr="001F5037">
              <w:rPr>
                <w:sz w:val="20"/>
                <w:szCs w:val="19"/>
              </w:rPr>
              <w:t>é</w:t>
            </w:r>
            <w:r w:rsidRPr="001F5037">
              <w:rPr>
                <w:sz w:val="20"/>
                <w:szCs w:val="19"/>
              </w:rPr>
              <w:t xml:space="preserve"> assistance</w:t>
            </w:r>
            <w:r w:rsidR="00EA7B7D" w:rsidRPr="001F5037">
              <w:rPr>
                <w:sz w:val="20"/>
                <w:szCs w:val="19"/>
              </w:rPr>
              <w:t xml:space="preserve"> </w:t>
            </w:r>
          </w:p>
          <w:p w:rsidR="00D96A6D" w:rsidRPr="00060EDB" w:rsidRDefault="00D96A6D" w:rsidP="00EC2F21">
            <w:pPr>
              <w:rPr>
                <w:sz w:val="20"/>
              </w:rPr>
            </w:pPr>
            <w:r w:rsidRPr="001F5037">
              <w:rPr>
                <w:b/>
                <w:sz w:val="20"/>
                <w:szCs w:val="19"/>
              </w:rPr>
              <w:t xml:space="preserve">On-Site – Hosted at </w:t>
            </w:r>
            <w:r w:rsidR="00EA7B7D" w:rsidRPr="001F5037">
              <w:rPr>
                <w:b/>
                <w:sz w:val="20"/>
                <w:szCs w:val="19"/>
              </w:rPr>
              <w:t>Dickson</w:t>
            </w:r>
            <w:r w:rsidRPr="001F5037">
              <w:rPr>
                <w:b/>
                <w:sz w:val="20"/>
                <w:szCs w:val="19"/>
              </w:rPr>
              <w:t xml:space="preserve"> AJC</w:t>
            </w:r>
            <w:bookmarkStart w:id="0" w:name="_GoBack"/>
            <w:bookmarkEnd w:id="0"/>
          </w:p>
        </w:tc>
        <w:tc>
          <w:tcPr>
            <w:tcW w:w="2157" w:type="dxa"/>
            <w:tcBorders>
              <w:top w:val="nil"/>
            </w:tcBorders>
          </w:tcPr>
          <w:p w:rsidR="00D96A6D" w:rsidRPr="00CB7E70" w:rsidRDefault="00D96A6D" w:rsidP="005158D1">
            <w:pPr>
              <w:rPr>
                <w:sz w:val="20"/>
                <w:szCs w:val="20"/>
              </w:rPr>
            </w:pPr>
            <w:r w:rsidRPr="00CB7E70">
              <w:rPr>
                <w:b/>
                <w:sz w:val="20"/>
                <w:szCs w:val="20"/>
              </w:rPr>
              <w:t>9:30am</w:t>
            </w:r>
            <w:r w:rsidRPr="00CB7E70">
              <w:rPr>
                <w:sz w:val="20"/>
                <w:szCs w:val="20"/>
              </w:rPr>
              <w:t xml:space="preserve"> – Résumé Building</w:t>
            </w:r>
          </w:p>
          <w:p w:rsidR="00D96A6D" w:rsidRDefault="00D96A6D" w:rsidP="005158D1">
            <w:pPr>
              <w:rPr>
                <w:sz w:val="20"/>
                <w:szCs w:val="20"/>
              </w:rPr>
            </w:pPr>
            <w:r w:rsidRPr="00CB7E70">
              <w:rPr>
                <w:b/>
                <w:sz w:val="20"/>
                <w:szCs w:val="20"/>
              </w:rPr>
              <w:t>11:00am</w:t>
            </w:r>
            <w:r w:rsidRPr="00CB7E70">
              <w:rPr>
                <w:sz w:val="20"/>
                <w:szCs w:val="20"/>
              </w:rPr>
              <w:t xml:space="preserve"> – </w:t>
            </w:r>
            <w:r w:rsidR="0069175D" w:rsidRPr="00060EDB">
              <w:rPr>
                <w:sz w:val="20"/>
                <w:szCs w:val="19"/>
              </w:rPr>
              <w:t>Cover Letter &amp; More</w:t>
            </w:r>
          </w:p>
          <w:p w:rsidR="00D96A6D" w:rsidRDefault="00D96A6D" w:rsidP="005158D1">
            <w:pPr>
              <w:rPr>
                <w:sz w:val="20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</w:tc>
        <w:tc>
          <w:tcPr>
            <w:tcW w:w="6471" w:type="dxa"/>
            <w:gridSpan w:val="3"/>
            <w:vMerge/>
          </w:tcPr>
          <w:p w:rsidR="00D96A6D" w:rsidRPr="00FC0B15" w:rsidRDefault="00D96A6D" w:rsidP="004C1965">
            <w:pPr>
              <w:jc w:val="center"/>
              <w:rPr>
                <w:sz w:val="20"/>
              </w:rPr>
            </w:pPr>
          </w:p>
        </w:tc>
      </w:tr>
    </w:tbl>
    <w:p w:rsidR="00D71A52" w:rsidRDefault="00D71A52">
      <w:pPr>
        <w:pStyle w:val="Quote"/>
        <w:jc w:val="left"/>
      </w:pPr>
    </w:p>
    <w:sectPr w:rsidR="00D71A52" w:rsidSect="00B34194"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AF8" w:rsidRDefault="00544AF8">
      <w:pPr>
        <w:spacing w:before="0" w:after="0"/>
      </w:pPr>
      <w:r>
        <w:separator/>
      </w:r>
    </w:p>
  </w:endnote>
  <w:endnote w:type="continuationSeparator" w:id="0">
    <w:p w:rsidR="00544AF8" w:rsidRDefault="00544AF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AF8" w:rsidRDefault="00544AF8">
      <w:pPr>
        <w:spacing w:before="0" w:after="0"/>
      </w:pPr>
      <w:r>
        <w:separator/>
      </w:r>
    </w:p>
  </w:footnote>
  <w:footnote w:type="continuationSeparator" w:id="0">
    <w:p w:rsidR="00544AF8" w:rsidRDefault="00544AF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AE624A"/>
    <w:multiLevelType w:val="hybridMultilevel"/>
    <w:tmpl w:val="BF2EFCCC"/>
    <w:lvl w:ilvl="0" w:tplc="C3D2DF72"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83762"/>
    <w:multiLevelType w:val="hybridMultilevel"/>
    <w:tmpl w:val="C1346B14"/>
    <w:lvl w:ilvl="0" w:tplc="6DA23ED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57CBB"/>
    <w:multiLevelType w:val="hybridMultilevel"/>
    <w:tmpl w:val="D9FE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MonthEnd" w:val="6/30/2021"/>
    <w:docVar w:name="MonthStart" w:val="6/1/2021"/>
    <w:docVar w:name="ShowDynamicGuides" w:val="1"/>
    <w:docVar w:name="ShowMarginGuides" w:val="0"/>
    <w:docVar w:name="ShowOutlines" w:val="0"/>
    <w:docVar w:name="ShowStaticGuides" w:val="0"/>
  </w:docVars>
  <w:rsids>
    <w:rsidRoot w:val="00E308B1"/>
    <w:rsid w:val="00000E02"/>
    <w:rsid w:val="00001696"/>
    <w:rsid w:val="000031B9"/>
    <w:rsid w:val="00003381"/>
    <w:rsid w:val="000048A5"/>
    <w:rsid w:val="000077D1"/>
    <w:rsid w:val="00007965"/>
    <w:rsid w:val="00012518"/>
    <w:rsid w:val="0001491A"/>
    <w:rsid w:val="00017FDE"/>
    <w:rsid w:val="00020439"/>
    <w:rsid w:val="0002463D"/>
    <w:rsid w:val="000263F5"/>
    <w:rsid w:val="000348C1"/>
    <w:rsid w:val="0004301B"/>
    <w:rsid w:val="00044189"/>
    <w:rsid w:val="00046B32"/>
    <w:rsid w:val="0005052B"/>
    <w:rsid w:val="00053071"/>
    <w:rsid w:val="00054349"/>
    <w:rsid w:val="0005635C"/>
    <w:rsid w:val="00060EDB"/>
    <w:rsid w:val="000706EE"/>
    <w:rsid w:val="000726B7"/>
    <w:rsid w:val="00072DD0"/>
    <w:rsid w:val="00074C8B"/>
    <w:rsid w:val="000804F8"/>
    <w:rsid w:val="00091755"/>
    <w:rsid w:val="00091895"/>
    <w:rsid w:val="00097D6E"/>
    <w:rsid w:val="00097FF1"/>
    <w:rsid w:val="000A0B5F"/>
    <w:rsid w:val="000A1EE3"/>
    <w:rsid w:val="000A2151"/>
    <w:rsid w:val="000A298F"/>
    <w:rsid w:val="000A3F5F"/>
    <w:rsid w:val="000A483D"/>
    <w:rsid w:val="000A61CF"/>
    <w:rsid w:val="000A6369"/>
    <w:rsid w:val="000A6913"/>
    <w:rsid w:val="000B0812"/>
    <w:rsid w:val="000B1445"/>
    <w:rsid w:val="000B1A70"/>
    <w:rsid w:val="000B37F2"/>
    <w:rsid w:val="000B5C8E"/>
    <w:rsid w:val="000C4A7F"/>
    <w:rsid w:val="000C701C"/>
    <w:rsid w:val="000D2C3E"/>
    <w:rsid w:val="000E182F"/>
    <w:rsid w:val="000E4F39"/>
    <w:rsid w:val="000E6653"/>
    <w:rsid w:val="000E749E"/>
    <w:rsid w:val="000F0023"/>
    <w:rsid w:val="000F1AD4"/>
    <w:rsid w:val="000F5818"/>
    <w:rsid w:val="000F677E"/>
    <w:rsid w:val="001004D6"/>
    <w:rsid w:val="0010062D"/>
    <w:rsid w:val="001010DA"/>
    <w:rsid w:val="00103638"/>
    <w:rsid w:val="00104702"/>
    <w:rsid w:val="00112AA6"/>
    <w:rsid w:val="001144D7"/>
    <w:rsid w:val="00115EAB"/>
    <w:rsid w:val="00116F51"/>
    <w:rsid w:val="0012062B"/>
    <w:rsid w:val="00120F80"/>
    <w:rsid w:val="00121984"/>
    <w:rsid w:val="00124ADC"/>
    <w:rsid w:val="00126B22"/>
    <w:rsid w:val="00131C6F"/>
    <w:rsid w:val="00134413"/>
    <w:rsid w:val="00137567"/>
    <w:rsid w:val="001376FC"/>
    <w:rsid w:val="001412C9"/>
    <w:rsid w:val="00141591"/>
    <w:rsid w:val="00147665"/>
    <w:rsid w:val="00151251"/>
    <w:rsid w:val="001520D2"/>
    <w:rsid w:val="00153612"/>
    <w:rsid w:val="001606CB"/>
    <w:rsid w:val="00161A4B"/>
    <w:rsid w:val="00162212"/>
    <w:rsid w:val="00163A06"/>
    <w:rsid w:val="00165342"/>
    <w:rsid w:val="0016756F"/>
    <w:rsid w:val="001676F0"/>
    <w:rsid w:val="00171638"/>
    <w:rsid w:val="00173463"/>
    <w:rsid w:val="00173DB4"/>
    <w:rsid w:val="00175972"/>
    <w:rsid w:val="001779DD"/>
    <w:rsid w:val="00186900"/>
    <w:rsid w:val="00190A54"/>
    <w:rsid w:val="00193E15"/>
    <w:rsid w:val="00194E0A"/>
    <w:rsid w:val="00196667"/>
    <w:rsid w:val="0019674A"/>
    <w:rsid w:val="00197953"/>
    <w:rsid w:val="001A076C"/>
    <w:rsid w:val="001A368C"/>
    <w:rsid w:val="001A36C9"/>
    <w:rsid w:val="001A5AB4"/>
    <w:rsid w:val="001A688E"/>
    <w:rsid w:val="001A7AAE"/>
    <w:rsid w:val="001B1B1C"/>
    <w:rsid w:val="001B5F6E"/>
    <w:rsid w:val="001B6E21"/>
    <w:rsid w:val="001B729F"/>
    <w:rsid w:val="001C0DC0"/>
    <w:rsid w:val="001C66DD"/>
    <w:rsid w:val="001C6B3C"/>
    <w:rsid w:val="001D3BEC"/>
    <w:rsid w:val="001D4C82"/>
    <w:rsid w:val="001D7D72"/>
    <w:rsid w:val="001E396D"/>
    <w:rsid w:val="001E48B7"/>
    <w:rsid w:val="001E7666"/>
    <w:rsid w:val="001F2035"/>
    <w:rsid w:val="001F4184"/>
    <w:rsid w:val="001F5037"/>
    <w:rsid w:val="001F6131"/>
    <w:rsid w:val="001F69E5"/>
    <w:rsid w:val="002000BF"/>
    <w:rsid w:val="00200C4F"/>
    <w:rsid w:val="002047D5"/>
    <w:rsid w:val="00206A84"/>
    <w:rsid w:val="00211C0C"/>
    <w:rsid w:val="00217394"/>
    <w:rsid w:val="00220D2B"/>
    <w:rsid w:val="0022215D"/>
    <w:rsid w:val="00224F7D"/>
    <w:rsid w:val="00230955"/>
    <w:rsid w:val="00240EDC"/>
    <w:rsid w:val="0024453F"/>
    <w:rsid w:val="00255871"/>
    <w:rsid w:val="0025748C"/>
    <w:rsid w:val="00263503"/>
    <w:rsid w:val="00263DAA"/>
    <w:rsid w:val="00265791"/>
    <w:rsid w:val="00265E45"/>
    <w:rsid w:val="0027289A"/>
    <w:rsid w:val="00272BAA"/>
    <w:rsid w:val="002741AD"/>
    <w:rsid w:val="00281194"/>
    <w:rsid w:val="00283928"/>
    <w:rsid w:val="00283F8B"/>
    <w:rsid w:val="0028550F"/>
    <w:rsid w:val="00287778"/>
    <w:rsid w:val="00287782"/>
    <w:rsid w:val="00291B42"/>
    <w:rsid w:val="00295F39"/>
    <w:rsid w:val="002975E8"/>
    <w:rsid w:val="00297880"/>
    <w:rsid w:val="002A030A"/>
    <w:rsid w:val="002A58EF"/>
    <w:rsid w:val="002A72AA"/>
    <w:rsid w:val="002B2171"/>
    <w:rsid w:val="002B4120"/>
    <w:rsid w:val="002B666C"/>
    <w:rsid w:val="002B6BF5"/>
    <w:rsid w:val="002C1014"/>
    <w:rsid w:val="002C3CD9"/>
    <w:rsid w:val="002D08E5"/>
    <w:rsid w:val="002D1949"/>
    <w:rsid w:val="002D28E0"/>
    <w:rsid w:val="002D38D8"/>
    <w:rsid w:val="002E2343"/>
    <w:rsid w:val="002E401C"/>
    <w:rsid w:val="002E7BF8"/>
    <w:rsid w:val="002E7FEF"/>
    <w:rsid w:val="002F22AD"/>
    <w:rsid w:val="002F7032"/>
    <w:rsid w:val="003043B9"/>
    <w:rsid w:val="00307A0B"/>
    <w:rsid w:val="00313204"/>
    <w:rsid w:val="0031481A"/>
    <w:rsid w:val="00317424"/>
    <w:rsid w:val="00320970"/>
    <w:rsid w:val="0032190C"/>
    <w:rsid w:val="003222E0"/>
    <w:rsid w:val="00323180"/>
    <w:rsid w:val="00326213"/>
    <w:rsid w:val="003276F1"/>
    <w:rsid w:val="003279FD"/>
    <w:rsid w:val="00330C09"/>
    <w:rsid w:val="003363A0"/>
    <w:rsid w:val="00337593"/>
    <w:rsid w:val="00344E99"/>
    <w:rsid w:val="003454B7"/>
    <w:rsid w:val="00345EE9"/>
    <w:rsid w:val="00351074"/>
    <w:rsid w:val="003528A2"/>
    <w:rsid w:val="0035482F"/>
    <w:rsid w:val="003550F7"/>
    <w:rsid w:val="003555A8"/>
    <w:rsid w:val="0035705C"/>
    <w:rsid w:val="00360B29"/>
    <w:rsid w:val="00365DEC"/>
    <w:rsid w:val="00366EE0"/>
    <w:rsid w:val="00370C60"/>
    <w:rsid w:val="003753FB"/>
    <w:rsid w:val="00375B27"/>
    <w:rsid w:val="00376386"/>
    <w:rsid w:val="0037788C"/>
    <w:rsid w:val="00380B64"/>
    <w:rsid w:val="003816F3"/>
    <w:rsid w:val="003824CD"/>
    <w:rsid w:val="003827A0"/>
    <w:rsid w:val="003827C8"/>
    <w:rsid w:val="0038409B"/>
    <w:rsid w:val="00386B40"/>
    <w:rsid w:val="00386F00"/>
    <w:rsid w:val="00387259"/>
    <w:rsid w:val="003952E8"/>
    <w:rsid w:val="00395951"/>
    <w:rsid w:val="00395E7E"/>
    <w:rsid w:val="00397FAE"/>
    <w:rsid w:val="003A627B"/>
    <w:rsid w:val="003A7F70"/>
    <w:rsid w:val="003B0FB6"/>
    <w:rsid w:val="003B1724"/>
    <w:rsid w:val="003C0FC4"/>
    <w:rsid w:val="003C685D"/>
    <w:rsid w:val="003C7782"/>
    <w:rsid w:val="003D2083"/>
    <w:rsid w:val="003D2484"/>
    <w:rsid w:val="003E1ABC"/>
    <w:rsid w:val="003E1EE7"/>
    <w:rsid w:val="003E61A4"/>
    <w:rsid w:val="003E79A8"/>
    <w:rsid w:val="003F3010"/>
    <w:rsid w:val="003F35AA"/>
    <w:rsid w:val="00400FF5"/>
    <w:rsid w:val="00401202"/>
    <w:rsid w:val="0040258A"/>
    <w:rsid w:val="00405968"/>
    <w:rsid w:val="00407526"/>
    <w:rsid w:val="00415177"/>
    <w:rsid w:val="0042396D"/>
    <w:rsid w:val="00425C0C"/>
    <w:rsid w:val="00431171"/>
    <w:rsid w:val="00434BD6"/>
    <w:rsid w:val="004354C8"/>
    <w:rsid w:val="004355BF"/>
    <w:rsid w:val="0043605D"/>
    <w:rsid w:val="004443D0"/>
    <w:rsid w:val="004447BD"/>
    <w:rsid w:val="004455BF"/>
    <w:rsid w:val="004459BF"/>
    <w:rsid w:val="00445C93"/>
    <w:rsid w:val="00445E92"/>
    <w:rsid w:val="00446710"/>
    <w:rsid w:val="00451C58"/>
    <w:rsid w:val="00453F8A"/>
    <w:rsid w:val="00463715"/>
    <w:rsid w:val="00464642"/>
    <w:rsid w:val="00465808"/>
    <w:rsid w:val="0046786F"/>
    <w:rsid w:val="00472F4C"/>
    <w:rsid w:val="00474A50"/>
    <w:rsid w:val="00474A76"/>
    <w:rsid w:val="00477181"/>
    <w:rsid w:val="0048121F"/>
    <w:rsid w:val="0048142F"/>
    <w:rsid w:val="0049289E"/>
    <w:rsid w:val="00497158"/>
    <w:rsid w:val="004A083D"/>
    <w:rsid w:val="004A1116"/>
    <w:rsid w:val="004A31F4"/>
    <w:rsid w:val="004A3909"/>
    <w:rsid w:val="004A3A07"/>
    <w:rsid w:val="004A6090"/>
    <w:rsid w:val="004B200E"/>
    <w:rsid w:val="004B2678"/>
    <w:rsid w:val="004B7D45"/>
    <w:rsid w:val="004C0A38"/>
    <w:rsid w:val="004C1965"/>
    <w:rsid w:val="004C27F9"/>
    <w:rsid w:val="004C5CD1"/>
    <w:rsid w:val="004C634B"/>
    <w:rsid w:val="004C6B0A"/>
    <w:rsid w:val="004D1139"/>
    <w:rsid w:val="004D583F"/>
    <w:rsid w:val="004D644A"/>
    <w:rsid w:val="004D6E22"/>
    <w:rsid w:val="004E658A"/>
    <w:rsid w:val="004F02EB"/>
    <w:rsid w:val="004F795D"/>
    <w:rsid w:val="0050375F"/>
    <w:rsid w:val="005047EC"/>
    <w:rsid w:val="00504D97"/>
    <w:rsid w:val="00505BB3"/>
    <w:rsid w:val="005076C8"/>
    <w:rsid w:val="00507C92"/>
    <w:rsid w:val="005158D1"/>
    <w:rsid w:val="005168A3"/>
    <w:rsid w:val="0051779F"/>
    <w:rsid w:val="00524883"/>
    <w:rsid w:val="005251E9"/>
    <w:rsid w:val="00526E79"/>
    <w:rsid w:val="00527E8C"/>
    <w:rsid w:val="00533109"/>
    <w:rsid w:val="005357AA"/>
    <w:rsid w:val="00544AF8"/>
    <w:rsid w:val="00545AF5"/>
    <w:rsid w:val="0054681B"/>
    <w:rsid w:val="00546A86"/>
    <w:rsid w:val="00547BA1"/>
    <w:rsid w:val="00552E6F"/>
    <w:rsid w:val="005548E5"/>
    <w:rsid w:val="00555C71"/>
    <w:rsid w:val="0055715A"/>
    <w:rsid w:val="00560881"/>
    <w:rsid w:val="00560992"/>
    <w:rsid w:val="005642C5"/>
    <w:rsid w:val="0056462C"/>
    <w:rsid w:val="00565F43"/>
    <w:rsid w:val="0056632E"/>
    <w:rsid w:val="00566847"/>
    <w:rsid w:val="00566F3C"/>
    <w:rsid w:val="00570D6C"/>
    <w:rsid w:val="00572697"/>
    <w:rsid w:val="00593193"/>
    <w:rsid w:val="005936C9"/>
    <w:rsid w:val="005A0BAF"/>
    <w:rsid w:val="005A228D"/>
    <w:rsid w:val="005A2E01"/>
    <w:rsid w:val="005A4EE8"/>
    <w:rsid w:val="005B0C48"/>
    <w:rsid w:val="005B16E1"/>
    <w:rsid w:val="005B3CFB"/>
    <w:rsid w:val="005B6C0A"/>
    <w:rsid w:val="005C0E3C"/>
    <w:rsid w:val="005C2A3E"/>
    <w:rsid w:val="005C6747"/>
    <w:rsid w:val="005D068C"/>
    <w:rsid w:val="005D54B4"/>
    <w:rsid w:val="005D627A"/>
    <w:rsid w:val="005D6635"/>
    <w:rsid w:val="005D7C09"/>
    <w:rsid w:val="005E5111"/>
    <w:rsid w:val="005F08D8"/>
    <w:rsid w:val="005F0E1F"/>
    <w:rsid w:val="005F2DD7"/>
    <w:rsid w:val="005F4C8D"/>
    <w:rsid w:val="005F5801"/>
    <w:rsid w:val="005F6789"/>
    <w:rsid w:val="005F7901"/>
    <w:rsid w:val="00601CD1"/>
    <w:rsid w:val="0060242E"/>
    <w:rsid w:val="00603531"/>
    <w:rsid w:val="00605A5B"/>
    <w:rsid w:val="00605F8D"/>
    <w:rsid w:val="00607D84"/>
    <w:rsid w:val="00610902"/>
    <w:rsid w:val="00610D42"/>
    <w:rsid w:val="0061168F"/>
    <w:rsid w:val="00611F1D"/>
    <w:rsid w:val="00612C79"/>
    <w:rsid w:val="0061485F"/>
    <w:rsid w:val="00617648"/>
    <w:rsid w:val="0062052B"/>
    <w:rsid w:val="00620BF1"/>
    <w:rsid w:val="00622D4C"/>
    <w:rsid w:val="00623415"/>
    <w:rsid w:val="00625109"/>
    <w:rsid w:val="00625939"/>
    <w:rsid w:val="00627B4D"/>
    <w:rsid w:val="00630776"/>
    <w:rsid w:val="00633B66"/>
    <w:rsid w:val="00640E24"/>
    <w:rsid w:val="00645F3C"/>
    <w:rsid w:val="00647172"/>
    <w:rsid w:val="006565B1"/>
    <w:rsid w:val="0066039C"/>
    <w:rsid w:val="00661428"/>
    <w:rsid w:val="00661790"/>
    <w:rsid w:val="00665A63"/>
    <w:rsid w:val="00670DBE"/>
    <w:rsid w:val="00672C5E"/>
    <w:rsid w:val="00675485"/>
    <w:rsid w:val="006756B4"/>
    <w:rsid w:val="00677CAA"/>
    <w:rsid w:val="00682267"/>
    <w:rsid w:val="006830AF"/>
    <w:rsid w:val="006838DC"/>
    <w:rsid w:val="006850E0"/>
    <w:rsid w:val="00686419"/>
    <w:rsid w:val="006865C2"/>
    <w:rsid w:val="0068694C"/>
    <w:rsid w:val="006872D5"/>
    <w:rsid w:val="00690FA5"/>
    <w:rsid w:val="0069175D"/>
    <w:rsid w:val="00691FB5"/>
    <w:rsid w:val="006971E8"/>
    <w:rsid w:val="006A25C2"/>
    <w:rsid w:val="006A2C01"/>
    <w:rsid w:val="006A4284"/>
    <w:rsid w:val="006B20D1"/>
    <w:rsid w:val="006B56D0"/>
    <w:rsid w:val="006B6121"/>
    <w:rsid w:val="006B6B45"/>
    <w:rsid w:val="006B7B07"/>
    <w:rsid w:val="006C0243"/>
    <w:rsid w:val="006C46B2"/>
    <w:rsid w:val="006C7F18"/>
    <w:rsid w:val="006D26EA"/>
    <w:rsid w:val="006D4A09"/>
    <w:rsid w:val="006D4DB5"/>
    <w:rsid w:val="006D5F7D"/>
    <w:rsid w:val="006D6E60"/>
    <w:rsid w:val="006E3C81"/>
    <w:rsid w:val="006E4B30"/>
    <w:rsid w:val="006E67C0"/>
    <w:rsid w:val="006F0006"/>
    <w:rsid w:val="006F098D"/>
    <w:rsid w:val="006F0EFC"/>
    <w:rsid w:val="006F1EDD"/>
    <w:rsid w:val="006F3526"/>
    <w:rsid w:val="006F48B9"/>
    <w:rsid w:val="00702675"/>
    <w:rsid w:val="0071063C"/>
    <w:rsid w:val="00710EF3"/>
    <w:rsid w:val="007113F5"/>
    <w:rsid w:val="00712937"/>
    <w:rsid w:val="007141D0"/>
    <w:rsid w:val="00714CF9"/>
    <w:rsid w:val="00720BDC"/>
    <w:rsid w:val="007217BB"/>
    <w:rsid w:val="007240AB"/>
    <w:rsid w:val="00724B4D"/>
    <w:rsid w:val="0072665D"/>
    <w:rsid w:val="00731AFD"/>
    <w:rsid w:val="00732BA4"/>
    <w:rsid w:val="00732CF1"/>
    <w:rsid w:val="00732FA8"/>
    <w:rsid w:val="00732FF2"/>
    <w:rsid w:val="007350BC"/>
    <w:rsid w:val="00740CC0"/>
    <w:rsid w:val="007461A7"/>
    <w:rsid w:val="007518E3"/>
    <w:rsid w:val="00752524"/>
    <w:rsid w:val="00753644"/>
    <w:rsid w:val="00755DF6"/>
    <w:rsid w:val="00756E06"/>
    <w:rsid w:val="007578F9"/>
    <w:rsid w:val="00760C93"/>
    <w:rsid w:val="007616B6"/>
    <w:rsid w:val="007621D5"/>
    <w:rsid w:val="007637D0"/>
    <w:rsid w:val="007640CE"/>
    <w:rsid w:val="007656A6"/>
    <w:rsid w:val="00765887"/>
    <w:rsid w:val="00767194"/>
    <w:rsid w:val="00773E41"/>
    <w:rsid w:val="00775BE7"/>
    <w:rsid w:val="007803A6"/>
    <w:rsid w:val="00782ED7"/>
    <w:rsid w:val="0078443E"/>
    <w:rsid w:val="0078686C"/>
    <w:rsid w:val="00787377"/>
    <w:rsid w:val="00787517"/>
    <w:rsid w:val="007876F1"/>
    <w:rsid w:val="007914D3"/>
    <w:rsid w:val="00791956"/>
    <w:rsid w:val="007932CB"/>
    <w:rsid w:val="0079381A"/>
    <w:rsid w:val="00795E09"/>
    <w:rsid w:val="007965D3"/>
    <w:rsid w:val="007A2147"/>
    <w:rsid w:val="007A3C00"/>
    <w:rsid w:val="007A3D66"/>
    <w:rsid w:val="007A7C59"/>
    <w:rsid w:val="007C334E"/>
    <w:rsid w:val="007C3547"/>
    <w:rsid w:val="007C535C"/>
    <w:rsid w:val="007C5ABA"/>
    <w:rsid w:val="007C7376"/>
    <w:rsid w:val="007D7245"/>
    <w:rsid w:val="007E06A6"/>
    <w:rsid w:val="007E1508"/>
    <w:rsid w:val="007E62E5"/>
    <w:rsid w:val="007F0C44"/>
    <w:rsid w:val="007F12D7"/>
    <w:rsid w:val="007F339A"/>
    <w:rsid w:val="007F48D5"/>
    <w:rsid w:val="007F6B6A"/>
    <w:rsid w:val="007F7D43"/>
    <w:rsid w:val="00800BF5"/>
    <w:rsid w:val="00806E61"/>
    <w:rsid w:val="008126E8"/>
    <w:rsid w:val="00812DAD"/>
    <w:rsid w:val="0081356A"/>
    <w:rsid w:val="008137B5"/>
    <w:rsid w:val="00814199"/>
    <w:rsid w:val="00816BA3"/>
    <w:rsid w:val="00820561"/>
    <w:rsid w:val="008207B8"/>
    <w:rsid w:val="008213BA"/>
    <w:rsid w:val="0082242B"/>
    <w:rsid w:val="0082301B"/>
    <w:rsid w:val="00823702"/>
    <w:rsid w:val="00826CEF"/>
    <w:rsid w:val="008303CB"/>
    <w:rsid w:val="00830E2B"/>
    <w:rsid w:val="00832172"/>
    <w:rsid w:val="00832C2D"/>
    <w:rsid w:val="00833277"/>
    <w:rsid w:val="00835421"/>
    <w:rsid w:val="00836BD3"/>
    <w:rsid w:val="008417EB"/>
    <w:rsid w:val="00841D56"/>
    <w:rsid w:val="008445C8"/>
    <w:rsid w:val="00845864"/>
    <w:rsid w:val="008458C4"/>
    <w:rsid w:val="00846732"/>
    <w:rsid w:val="0085055F"/>
    <w:rsid w:val="00850754"/>
    <w:rsid w:val="008509C1"/>
    <w:rsid w:val="00851AC3"/>
    <w:rsid w:val="0085272D"/>
    <w:rsid w:val="008527EC"/>
    <w:rsid w:val="00853CD7"/>
    <w:rsid w:val="00856860"/>
    <w:rsid w:val="00857663"/>
    <w:rsid w:val="00857A43"/>
    <w:rsid w:val="008608FE"/>
    <w:rsid w:val="00863E6F"/>
    <w:rsid w:val="00864DBC"/>
    <w:rsid w:val="00870135"/>
    <w:rsid w:val="008705D0"/>
    <w:rsid w:val="00874AF5"/>
    <w:rsid w:val="00877291"/>
    <w:rsid w:val="008777B5"/>
    <w:rsid w:val="00881916"/>
    <w:rsid w:val="008820CE"/>
    <w:rsid w:val="00882C12"/>
    <w:rsid w:val="008833A4"/>
    <w:rsid w:val="00883D3B"/>
    <w:rsid w:val="00884A64"/>
    <w:rsid w:val="008863EC"/>
    <w:rsid w:val="008901CD"/>
    <w:rsid w:val="008905ED"/>
    <w:rsid w:val="008918F9"/>
    <w:rsid w:val="00891E09"/>
    <w:rsid w:val="008945FC"/>
    <w:rsid w:val="0089535B"/>
    <w:rsid w:val="00896A64"/>
    <w:rsid w:val="00896AC6"/>
    <w:rsid w:val="0089723A"/>
    <w:rsid w:val="008974F1"/>
    <w:rsid w:val="008A1822"/>
    <w:rsid w:val="008A1D70"/>
    <w:rsid w:val="008A3B84"/>
    <w:rsid w:val="008A4764"/>
    <w:rsid w:val="008A58B8"/>
    <w:rsid w:val="008A5C1B"/>
    <w:rsid w:val="008B0F7C"/>
    <w:rsid w:val="008B1BF8"/>
    <w:rsid w:val="008B5FA8"/>
    <w:rsid w:val="008B79EC"/>
    <w:rsid w:val="008C082F"/>
    <w:rsid w:val="008C2CFC"/>
    <w:rsid w:val="008C76EE"/>
    <w:rsid w:val="008D1AC4"/>
    <w:rsid w:val="008D2DAD"/>
    <w:rsid w:val="008D32B3"/>
    <w:rsid w:val="008D3C10"/>
    <w:rsid w:val="008D44AE"/>
    <w:rsid w:val="008D67E7"/>
    <w:rsid w:val="008D6A89"/>
    <w:rsid w:val="008D7220"/>
    <w:rsid w:val="008D7450"/>
    <w:rsid w:val="008E0F37"/>
    <w:rsid w:val="008E15FB"/>
    <w:rsid w:val="008E30C5"/>
    <w:rsid w:val="008F7AA5"/>
    <w:rsid w:val="009021EF"/>
    <w:rsid w:val="009028EA"/>
    <w:rsid w:val="009051AB"/>
    <w:rsid w:val="00905555"/>
    <w:rsid w:val="00907A48"/>
    <w:rsid w:val="00907BEE"/>
    <w:rsid w:val="00912370"/>
    <w:rsid w:val="0091306D"/>
    <w:rsid w:val="00916D6C"/>
    <w:rsid w:val="00924194"/>
    <w:rsid w:val="00925C5E"/>
    <w:rsid w:val="00925ED9"/>
    <w:rsid w:val="009301A3"/>
    <w:rsid w:val="00932BC6"/>
    <w:rsid w:val="00933EA0"/>
    <w:rsid w:val="009343B1"/>
    <w:rsid w:val="009346E8"/>
    <w:rsid w:val="009354A4"/>
    <w:rsid w:val="00935EA2"/>
    <w:rsid w:val="0093735F"/>
    <w:rsid w:val="00937ECD"/>
    <w:rsid w:val="0094090F"/>
    <w:rsid w:val="00944748"/>
    <w:rsid w:val="009458BD"/>
    <w:rsid w:val="009462E4"/>
    <w:rsid w:val="00952E00"/>
    <w:rsid w:val="00956999"/>
    <w:rsid w:val="00957171"/>
    <w:rsid w:val="009613DF"/>
    <w:rsid w:val="0096213D"/>
    <w:rsid w:val="009635E9"/>
    <w:rsid w:val="00963D06"/>
    <w:rsid w:val="00963D2C"/>
    <w:rsid w:val="00966112"/>
    <w:rsid w:val="00967034"/>
    <w:rsid w:val="009670B9"/>
    <w:rsid w:val="00971D29"/>
    <w:rsid w:val="00971FDB"/>
    <w:rsid w:val="009755B9"/>
    <w:rsid w:val="00975D76"/>
    <w:rsid w:val="009820E2"/>
    <w:rsid w:val="009838F2"/>
    <w:rsid w:val="009844E6"/>
    <w:rsid w:val="00991C0C"/>
    <w:rsid w:val="009931E1"/>
    <w:rsid w:val="00993B73"/>
    <w:rsid w:val="009961B0"/>
    <w:rsid w:val="00997C7D"/>
    <w:rsid w:val="009A164A"/>
    <w:rsid w:val="009A1D2D"/>
    <w:rsid w:val="009A459D"/>
    <w:rsid w:val="009A522A"/>
    <w:rsid w:val="009A7C5B"/>
    <w:rsid w:val="009B01EC"/>
    <w:rsid w:val="009B11B7"/>
    <w:rsid w:val="009B182F"/>
    <w:rsid w:val="009B1D04"/>
    <w:rsid w:val="009B7408"/>
    <w:rsid w:val="009C5860"/>
    <w:rsid w:val="009D0B5A"/>
    <w:rsid w:val="009D47D7"/>
    <w:rsid w:val="009D7414"/>
    <w:rsid w:val="009D7FF5"/>
    <w:rsid w:val="009E0D85"/>
    <w:rsid w:val="009E1B88"/>
    <w:rsid w:val="009E32FA"/>
    <w:rsid w:val="009E3AF8"/>
    <w:rsid w:val="009E63CF"/>
    <w:rsid w:val="009E784C"/>
    <w:rsid w:val="009F13A1"/>
    <w:rsid w:val="009F3222"/>
    <w:rsid w:val="009F340D"/>
    <w:rsid w:val="009F4975"/>
    <w:rsid w:val="009F56CA"/>
    <w:rsid w:val="00A0241D"/>
    <w:rsid w:val="00A0244C"/>
    <w:rsid w:val="00A035D2"/>
    <w:rsid w:val="00A05ADB"/>
    <w:rsid w:val="00A10307"/>
    <w:rsid w:val="00A10E0F"/>
    <w:rsid w:val="00A121C6"/>
    <w:rsid w:val="00A16E69"/>
    <w:rsid w:val="00A17DC2"/>
    <w:rsid w:val="00A203C7"/>
    <w:rsid w:val="00A24795"/>
    <w:rsid w:val="00A2617C"/>
    <w:rsid w:val="00A266D6"/>
    <w:rsid w:val="00A2754C"/>
    <w:rsid w:val="00A306DE"/>
    <w:rsid w:val="00A32255"/>
    <w:rsid w:val="00A37BB6"/>
    <w:rsid w:val="00A41410"/>
    <w:rsid w:val="00A4285E"/>
    <w:rsid w:val="00A4419F"/>
    <w:rsid w:val="00A53199"/>
    <w:rsid w:val="00A541F4"/>
    <w:rsid w:val="00A54423"/>
    <w:rsid w:val="00A55D3C"/>
    <w:rsid w:val="00A612C9"/>
    <w:rsid w:val="00A62A27"/>
    <w:rsid w:val="00A63E08"/>
    <w:rsid w:val="00A65312"/>
    <w:rsid w:val="00A712A6"/>
    <w:rsid w:val="00A73376"/>
    <w:rsid w:val="00A80A43"/>
    <w:rsid w:val="00A81BB2"/>
    <w:rsid w:val="00A84F96"/>
    <w:rsid w:val="00A86752"/>
    <w:rsid w:val="00A915D6"/>
    <w:rsid w:val="00A91927"/>
    <w:rsid w:val="00A92B93"/>
    <w:rsid w:val="00A96D05"/>
    <w:rsid w:val="00A97390"/>
    <w:rsid w:val="00AA251B"/>
    <w:rsid w:val="00AA33A9"/>
    <w:rsid w:val="00AA41C9"/>
    <w:rsid w:val="00AA535A"/>
    <w:rsid w:val="00AB5AB6"/>
    <w:rsid w:val="00AC2B6C"/>
    <w:rsid w:val="00AC4161"/>
    <w:rsid w:val="00AC462C"/>
    <w:rsid w:val="00AC4B52"/>
    <w:rsid w:val="00AD3FF8"/>
    <w:rsid w:val="00AD4FA8"/>
    <w:rsid w:val="00AD5EA5"/>
    <w:rsid w:val="00AD62B0"/>
    <w:rsid w:val="00AD6EBF"/>
    <w:rsid w:val="00AD7F17"/>
    <w:rsid w:val="00AE0552"/>
    <w:rsid w:val="00AE4ED0"/>
    <w:rsid w:val="00AE6FE4"/>
    <w:rsid w:val="00AE7BCE"/>
    <w:rsid w:val="00AF0D39"/>
    <w:rsid w:val="00AF1ACB"/>
    <w:rsid w:val="00AF78B7"/>
    <w:rsid w:val="00AF7AD2"/>
    <w:rsid w:val="00B02442"/>
    <w:rsid w:val="00B030EE"/>
    <w:rsid w:val="00B03B1D"/>
    <w:rsid w:val="00B040DB"/>
    <w:rsid w:val="00B06B2A"/>
    <w:rsid w:val="00B202FA"/>
    <w:rsid w:val="00B228A1"/>
    <w:rsid w:val="00B22DB7"/>
    <w:rsid w:val="00B23B46"/>
    <w:rsid w:val="00B23D05"/>
    <w:rsid w:val="00B26082"/>
    <w:rsid w:val="00B27E9F"/>
    <w:rsid w:val="00B31340"/>
    <w:rsid w:val="00B32A5C"/>
    <w:rsid w:val="00B33D97"/>
    <w:rsid w:val="00B34194"/>
    <w:rsid w:val="00B36FA6"/>
    <w:rsid w:val="00B4216A"/>
    <w:rsid w:val="00B424B5"/>
    <w:rsid w:val="00B42803"/>
    <w:rsid w:val="00B44310"/>
    <w:rsid w:val="00B44E92"/>
    <w:rsid w:val="00B47FCC"/>
    <w:rsid w:val="00B51909"/>
    <w:rsid w:val="00B533B5"/>
    <w:rsid w:val="00B53D7A"/>
    <w:rsid w:val="00B60767"/>
    <w:rsid w:val="00B60B7E"/>
    <w:rsid w:val="00B60C7C"/>
    <w:rsid w:val="00B61F24"/>
    <w:rsid w:val="00B62906"/>
    <w:rsid w:val="00B74943"/>
    <w:rsid w:val="00B76344"/>
    <w:rsid w:val="00B76BA6"/>
    <w:rsid w:val="00B77569"/>
    <w:rsid w:val="00B80423"/>
    <w:rsid w:val="00B80516"/>
    <w:rsid w:val="00B81BE3"/>
    <w:rsid w:val="00B851AA"/>
    <w:rsid w:val="00B92E8F"/>
    <w:rsid w:val="00B95167"/>
    <w:rsid w:val="00B97ECB"/>
    <w:rsid w:val="00BA51AB"/>
    <w:rsid w:val="00BA73E3"/>
    <w:rsid w:val="00BB1A00"/>
    <w:rsid w:val="00BB23C5"/>
    <w:rsid w:val="00BB2A8B"/>
    <w:rsid w:val="00BC0D7F"/>
    <w:rsid w:val="00BC6A26"/>
    <w:rsid w:val="00BD0FEE"/>
    <w:rsid w:val="00BD131E"/>
    <w:rsid w:val="00BD3183"/>
    <w:rsid w:val="00BD5FEC"/>
    <w:rsid w:val="00BE3202"/>
    <w:rsid w:val="00BE7C85"/>
    <w:rsid w:val="00BF0FEE"/>
    <w:rsid w:val="00BF35DB"/>
    <w:rsid w:val="00BF4383"/>
    <w:rsid w:val="00BF575C"/>
    <w:rsid w:val="00BF58C8"/>
    <w:rsid w:val="00C032EF"/>
    <w:rsid w:val="00C03881"/>
    <w:rsid w:val="00C03BF3"/>
    <w:rsid w:val="00C049FD"/>
    <w:rsid w:val="00C06327"/>
    <w:rsid w:val="00C070D7"/>
    <w:rsid w:val="00C0710E"/>
    <w:rsid w:val="00C1140A"/>
    <w:rsid w:val="00C13019"/>
    <w:rsid w:val="00C15387"/>
    <w:rsid w:val="00C1651D"/>
    <w:rsid w:val="00C168B9"/>
    <w:rsid w:val="00C16972"/>
    <w:rsid w:val="00C225B2"/>
    <w:rsid w:val="00C23E0C"/>
    <w:rsid w:val="00C24304"/>
    <w:rsid w:val="00C31643"/>
    <w:rsid w:val="00C3253C"/>
    <w:rsid w:val="00C34572"/>
    <w:rsid w:val="00C3494A"/>
    <w:rsid w:val="00C34BE5"/>
    <w:rsid w:val="00C3558D"/>
    <w:rsid w:val="00C36829"/>
    <w:rsid w:val="00C406CB"/>
    <w:rsid w:val="00C40EDF"/>
    <w:rsid w:val="00C41633"/>
    <w:rsid w:val="00C42068"/>
    <w:rsid w:val="00C42E1F"/>
    <w:rsid w:val="00C449CB"/>
    <w:rsid w:val="00C462D9"/>
    <w:rsid w:val="00C515FE"/>
    <w:rsid w:val="00C53CA0"/>
    <w:rsid w:val="00C61B73"/>
    <w:rsid w:val="00C63EFB"/>
    <w:rsid w:val="00C64E3D"/>
    <w:rsid w:val="00C65DB3"/>
    <w:rsid w:val="00C70922"/>
    <w:rsid w:val="00C7286C"/>
    <w:rsid w:val="00C73E10"/>
    <w:rsid w:val="00C758F0"/>
    <w:rsid w:val="00C805A3"/>
    <w:rsid w:val="00C82D43"/>
    <w:rsid w:val="00C82D61"/>
    <w:rsid w:val="00C834A6"/>
    <w:rsid w:val="00C8366D"/>
    <w:rsid w:val="00C96D1E"/>
    <w:rsid w:val="00C96D77"/>
    <w:rsid w:val="00CA150D"/>
    <w:rsid w:val="00CA4D44"/>
    <w:rsid w:val="00CA66CB"/>
    <w:rsid w:val="00CA6CDE"/>
    <w:rsid w:val="00CB00F4"/>
    <w:rsid w:val="00CB04DF"/>
    <w:rsid w:val="00CB102E"/>
    <w:rsid w:val="00CB5DB6"/>
    <w:rsid w:val="00CB6102"/>
    <w:rsid w:val="00CB7716"/>
    <w:rsid w:val="00CB7E70"/>
    <w:rsid w:val="00CC27D0"/>
    <w:rsid w:val="00CD0AC9"/>
    <w:rsid w:val="00CD7A1A"/>
    <w:rsid w:val="00CE0694"/>
    <w:rsid w:val="00CE0FD4"/>
    <w:rsid w:val="00CE11B2"/>
    <w:rsid w:val="00CE6E2D"/>
    <w:rsid w:val="00CE795A"/>
    <w:rsid w:val="00CF260F"/>
    <w:rsid w:val="00CF67F1"/>
    <w:rsid w:val="00D02731"/>
    <w:rsid w:val="00D0627F"/>
    <w:rsid w:val="00D11D5E"/>
    <w:rsid w:val="00D121A8"/>
    <w:rsid w:val="00D13B9A"/>
    <w:rsid w:val="00D16E75"/>
    <w:rsid w:val="00D178CC"/>
    <w:rsid w:val="00D17D66"/>
    <w:rsid w:val="00D22154"/>
    <w:rsid w:val="00D23179"/>
    <w:rsid w:val="00D304A4"/>
    <w:rsid w:val="00D32C5F"/>
    <w:rsid w:val="00D42027"/>
    <w:rsid w:val="00D42226"/>
    <w:rsid w:val="00D440A6"/>
    <w:rsid w:val="00D45D03"/>
    <w:rsid w:val="00D47DC5"/>
    <w:rsid w:val="00D50609"/>
    <w:rsid w:val="00D550AC"/>
    <w:rsid w:val="00D56077"/>
    <w:rsid w:val="00D56ED3"/>
    <w:rsid w:val="00D66534"/>
    <w:rsid w:val="00D67C65"/>
    <w:rsid w:val="00D71A52"/>
    <w:rsid w:val="00D7336E"/>
    <w:rsid w:val="00D75401"/>
    <w:rsid w:val="00D81D2F"/>
    <w:rsid w:val="00D84B2B"/>
    <w:rsid w:val="00D85816"/>
    <w:rsid w:val="00D86D82"/>
    <w:rsid w:val="00D917E4"/>
    <w:rsid w:val="00D92764"/>
    <w:rsid w:val="00D96A6D"/>
    <w:rsid w:val="00D971F3"/>
    <w:rsid w:val="00D977BD"/>
    <w:rsid w:val="00DA1BEE"/>
    <w:rsid w:val="00DA368F"/>
    <w:rsid w:val="00DA44B8"/>
    <w:rsid w:val="00DA561B"/>
    <w:rsid w:val="00DA736A"/>
    <w:rsid w:val="00DB33F0"/>
    <w:rsid w:val="00DC2F4C"/>
    <w:rsid w:val="00DC6977"/>
    <w:rsid w:val="00DD7A2B"/>
    <w:rsid w:val="00DE0217"/>
    <w:rsid w:val="00DE2F9F"/>
    <w:rsid w:val="00DE33C8"/>
    <w:rsid w:val="00DE5A31"/>
    <w:rsid w:val="00DE642D"/>
    <w:rsid w:val="00DE72C9"/>
    <w:rsid w:val="00DF2D8A"/>
    <w:rsid w:val="00DF4484"/>
    <w:rsid w:val="00DF5156"/>
    <w:rsid w:val="00DF7B67"/>
    <w:rsid w:val="00E00F77"/>
    <w:rsid w:val="00E04190"/>
    <w:rsid w:val="00E1477D"/>
    <w:rsid w:val="00E14FE6"/>
    <w:rsid w:val="00E2372C"/>
    <w:rsid w:val="00E2423E"/>
    <w:rsid w:val="00E26B5E"/>
    <w:rsid w:val="00E27E12"/>
    <w:rsid w:val="00E308B1"/>
    <w:rsid w:val="00E379AD"/>
    <w:rsid w:val="00E407BC"/>
    <w:rsid w:val="00E434B3"/>
    <w:rsid w:val="00E446D6"/>
    <w:rsid w:val="00E44A42"/>
    <w:rsid w:val="00E4735F"/>
    <w:rsid w:val="00E47DB9"/>
    <w:rsid w:val="00E510F3"/>
    <w:rsid w:val="00E53093"/>
    <w:rsid w:val="00E54EE0"/>
    <w:rsid w:val="00E56010"/>
    <w:rsid w:val="00E56858"/>
    <w:rsid w:val="00E60CBB"/>
    <w:rsid w:val="00E6281E"/>
    <w:rsid w:val="00E62EB4"/>
    <w:rsid w:val="00E63625"/>
    <w:rsid w:val="00E65EDF"/>
    <w:rsid w:val="00E66324"/>
    <w:rsid w:val="00E7000F"/>
    <w:rsid w:val="00E82631"/>
    <w:rsid w:val="00E901D2"/>
    <w:rsid w:val="00E932F6"/>
    <w:rsid w:val="00E95F95"/>
    <w:rsid w:val="00EA088E"/>
    <w:rsid w:val="00EA415B"/>
    <w:rsid w:val="00EA4A51"/>
    <w:rsid w:val="00EA50B1"/>
    <w:rsid w:val="00EA6996"/>
    <w:rsid w:val="00EA7B7D"/>
    <w:rsid w:val="00EB3470"/>
    <w:rsid w:val="00EB5B75"/>
    <w:rsid w:val="00EB6CEC"/>
    <w:rsid w:val="00EC1E11"/>
    <w:rsid w:val="00EC2F21"/>
    <w:rsid w:val="00EC3EF6"/>
    <w:rsid w:val="00ED110B"/>
    <w:rsid w:val="00ED368C"/>
    <w:rsid w:val="00ED6DB4"/>
    <w:rsid w:val="00EE0A01"/>
    <w:rsid w:val="00EE418B"/>
    <w:rsid w:val="00EE478E"/>
    <w:rsid w:val="00EF11EB"/>
    <w:rsid w:val="00EF3A3F"/>
    <w:rsid w:val="00EF5506"/>
    <w:rsid w:val="00F01C58"/>
    <w:rsid w:val="00F02E5C"/>
    <w:rsid w:val="00F10AFF"/>
    <w:rsid w:val="00F12170"/>
    <w:rsid w:val="00F1530D"/>
    <w:rsid w:val="00F159D4"/>
    <w:rsid w:val="00F303DA"/>
    <w:rsid w:val="00F32DA4"/>
    <w:rsid w:val="00F33AA7"/>
    <w:rsid w:val="00F35C7F"/>
    <w:rsid w:val="00F4046E"/>
    <w:rsid w:val="00F43AFC"/>
    <w:rsid w:val="00F45CF4"/>
    <w:rsid w:val="00F504C6"/>
    <w:rsid w:val="00F53638"/>
    <w:rsid w:val="00F57AC4"/>
    <w:rsid w:val="00F61831"/>
    <w:rsid w:val="00F63103"/>
    <w:rsid w:val="00F64678"/>
    <w:rsid w:val="00F64817"/>
    <w:rsid w:val="00F64D92"/>
    <w:rsid w:val="00F65A2B"/>
    <w:rsid w:val="00F66119"/>
    <w:rsid w:val="00F66126"/>
    <w:rsid w:val="00F66611"/>
    <w:rsid w:val="00F71FE2"/>
    <w:rsid w:val="00F73458"/>
    <w:rsid w:val="00F7363F"/>
    <w:rsid w:val="00F76C7D"/>
    <w:rsid w:val="00F8064C"/>
    <w:rsid w:val="00F8135B"/>
    <w:rsid w:val="00F8242D"/>
    <w:rsid w:val="00F84F06"/>
    <w:rsid w:val="00F86E92"/>
    <w:rsid w:val="00F8772D"/>
    <w:rsid w:val="00F900F0"/>
    <w:rsid w:val="00F906A3"/>
    <w:rsid w:val="00F9276B"/>
    <w:rsid w:val="00F97435"/>
    <w:rsid w:val="00FA1605"/>
    <w:rsid w:val="00FA6A83"/>
    <w:rsid w:val="00FB2C1E"/>
    <w:rsid w:val="00FB56E1"/>
    <w:rsid w:val="00FB5C26"/>
    <w:rsid w:val="00FB68D0"/>
    <w:rsid w:val="00FB7002"/>
    <w:rsid w:val="00FC0B15"/>
    <w:rsid w:val="00FC0F35"/>
    <w:rsid w:val="00FC3CF2"/>
    <w:rsid w:val="00FC69E9"/>
    <w:rsid w:val="00FD0018"/>
    <w:rsid w:val="00FD0F65"/>
    <w:rsid w:val="00FD17A4"/>
    <w:rsid w:val="00FD605E"/>
    <w:rsid w:val="00FD6206"/>
    <w:rsid w:val="00FE1FAF"/>
    <w:rsid w:val="00FE37B6"/>
    <w:rsid w:val="00FE4B99"/>
    <w:rsid w:val="00FE6448"/>
    <w:rsid w:val="00FF46CB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6D35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175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5"/>
    <w:qFormat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5"/>
    <w:rPr>
      <w:sz w:val="20"/>
    </w:rPr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pPr>
      <w:spacing w:before="0" w:after="0"/>
      <w:jc w:val="right"/>
    </w:pPr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19"/>
    <w:semiHidden/>
    <w:unhideWhenUsed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19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unhideWhenUsed/>
    <w:qFormat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308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820E2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A2479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527E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931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b.gy/s141d9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vetter@workforceessential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vetter\AppData\Roaming\Microsoft\Templates\Snapshot%20calenda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B41E9C2D45D49F4BEDBFB6236EE3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C31B-B89A-4A3B-B287-9452EA6391E0}"/>
      </w:docPartPr>
      <w:docPartBody>
        <w:p w:rsidR="006933E8" w:rsidRDefault="00B27464" w:rsidP="00B27464">
          <w:pPr>
            <w:pStyle w:val="FB41E9C2D45D49F4BEDBFB6236EE3CF0"/>
          </w:pPr>
          <w:r>
            <w:t>Monday</w:t>
          </w:r>
        </w:p>
      </w:docPartBody>
    </w:docPart>
    <w:docPart>
      <w:docPartPr>
        <w:name w:val="86215EFBB3E64E2EBA438E42D0A29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CD03F-B370-4BCB-BD86-6810A19657E2}"/>
      </w:docPartPr>
      <w:docPartBody>
        <w:p w:rsidR="006933E8" w:rsidRDefault="00B27464" w:rsidP="00B27464">
          <w:pPr>
            <w:pStyle w:val="86215EFBB3E64E2EBA438E42D0A2946C"/>
          </w:pPr>
          <w:r>
            <w:t>Tuesday</w:t>
          </w:r>
        </w:p>
      </w:docPartBody>
    </w:docPart>
    <w:docPart>
      <w:docPartPr>
        <w:name w:val="F461E33FCC4A4E8483D78A24ACD03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C9CCC-6CE0-4D11-B35A-9770B3A9A810}"/>
      </w:docPartPr>
      <w:docPartBody>
        <w:p w:rsidR="006933E8" w:rsidRDefault="00B27464" w:rsidP="00B27464">
          <w:pPr>
            <w:pStyle w:val="F461E33FCC4A4E8483D78A24ACD03124"/>
          </w:pPr>
          <w:r>
            <w:t>Wednesday</w:t>
          </w:r>
        </w:p>
      </w:docPartBody>
    </w:docPart>
    <w:docPart>
      <w:docPartPr>
        <w:name w:val="6F1F195CA0D3441A970FEFE02725B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A19D2-690E-42FD-854C-785F867F0BCF}"/>
      </w:docPartPr>
      <w:docPartBody>
        <w:p w:rsidR="006933E8" w:rsidRDefault="00B27464" w:rsidP="00B27464">
          <w:pPr>
            <w:pStyle w:val="6F1F195CA0D3441A970FEFE02725BA12"/>
          </w:pPr>
          <w:r>
            <w:t>Thursday</w:t>
          </w:r>
        </w:p>
      </w:docPartBody>
    </w:docPart>
    <w:docPart>
      <w:docPartPr>
        <w:name w:val="1A948578E9A04FACBAC182B903C14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953FD-D218-48E5-81DD-6DC895407127}"/>
      </w:docPartPr>
      <w:docPartBody>
        <w:p w:rsidR="006933E8" w:rsidRDefault="00B27464" w:rsidP="00B27464">
          <w:pPr>
            <w:pStyle w:val="1A948578E9A04FACBAC182B903C145D2"/>
          </w:pPr>
          <w:r>
            <w:t>Friday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464"/>
    <w:rsid w:val="00026768"/>
    <w:rsid w:val="000354C8"/>
    <w:rsid w:val="00036011"/>
    <w:rsid w:val="000B6E99"/>
    <w:rsid w:val="000D0D4D"/>
    <w:rsid w:val="000D45D1"/>
    <w:rsid w:val="000F05E6"/>
    <w:rsid w:val="00113196"/>
    <w:rsid w:val="001160E3"/>
    <w:rsid w:val="00157EDC"/>
    <w:rsid w:val="001711E3"/>
    <w:rsid w:val="00174B38"/>
    <w:rsid w:val="00192AC7"/>
    <w:rsid w:val="001B1BC3"/>
    <w:rsid w:val="001D6EC9"/>
    <w:rsid w:val="001F2AB4"/>
    <w:rsid w:val="001F794B"/>
    <w:rsid w:val="00237EC2"/>
    <w:rsid w:val="00255AA4"/>
    <w:rsid w:val="002632DE"/>
    <w:rsid w:val="00264A3E"/>
    <w:rsid w:val="002673E6"/>
    <w:rsid w:val="00284BBC"/>
    <w:rsid w:val="002B1717"/>
    <w:rsid w:val="002E014A"/>
    <w:rsid w:val="002F15EE"/>
    <w:rsid w:val="00310E19"/>
    <w:rsid w:val="003330BE"/>
    <w:rsid w:val="00341C04"/>
    <w:rsid w:val="003506CA"/>
    <w:rsid w:val="003A63E5"/>
    <w:rsid w:val="003B5B8E"/>
    <w:rsid w:val="003D76C5"/>
    <w:rsid w:val="00414BC5"/>
    <w:rsid w:val="00427605"/>
    <w:rsid w:val="004F3ACF"/>
    <w:rsid w:val="00563D82"/>
    <w:rsid w:val="005E4CAC"/>
    <w:rsid w:val="00680C5E"/>
    <w:rsid w:val="00685654"/>
    <w:rsid w:val="006933E8"/>
    <w:rsid w:val="006A6AEF"/>
    <w:rsid w:val="006B1C00"/>
    <w:rsid w:val="006D1C67"/>
    <w:rsid w:val="006D689B"/>
    <w:rsid w:val="00722787"/>
    <w:rsid w:val="00755FA1"/>
    <w:rsid w:val="0076665B"/>
    <w:rsid w:val="00767228"/>
    <w:rsid w:val="007F6A51"/>
    <w:rsid w:val="00817B5B"/>
    <w:rsid w:val="008521F4"/>
    <w:rsid w:val="008951A5"/>
    <w:rsid w:val="008C1679"/>
    <w:rsid w:val="008D30FF"/>
    <w:rsid w:val="00906A31"/>
    <w:rsid w:val="00922B02"/>
    <w:rsid w:val="00937570"/>
    <w:rsid w:val="00942628"/>
    <w:rsid w:val="009A7C51"/>
    <w:rsid w:val="009F2B7B"/>
    <w:rsid w:val="00A62AFA"/>
    <w:rsid w:val="00A841DC"/>
    <w:rsid w:val="00AA2014"/>
    <w:rsid w:val="00AC2941"/>
    <w:rsid w:val="00AD7AFF"/>
    <w:rsid w:val="00B27464"/>
    <w:rsid w:val="00B415A3"/>
    <w:rsid w:val="00B57F93"/>
    <w:rsid w:val="00B97235"/>
    <w:rsid w:val="00BA7880"/>
    <w:rsid w:val="00BB7DE1"/>
    <w:rsid w:val="00BC2693"/>
    <w:rsid w:val="00BF7A45"/>
    <w:rsid w:val="00C27337"/>
    <w:rsid w:val="00C5125C"/>
    <w:rsid w:val="00CA70C3"/>
    <w:rsid w:val="00CC0EF8"/>
    <w:rsid w:val="00CC22E0"/>
    <w:rsid w:val="00D01118"/>
    <w:rsid w:val="00D302E3"/>
    <w:rsid w:val="00D51B91"/>
    <w:rsid w:val="00DC1CB0"/>
    <w:rsid w:val="00DD187F"/>
    <w:rsid w:val="00DF46CB"/>
    <w:rsid w:val="00E04A7B"/>
    <w:rsid w:val="00E43CB7"/>
    <w:rsid w:val="00E9674D"/>
    <w:rsid w:val="00EC2A46"/>
    <w:rsid w:val="00ED347A"/>
    <w:rsid w:val="00EE5B06"/>
    <w:rsid w:val="00F0481F"/>
    <w:rsid w:val="00F251F7"/>
    <w:rsid w:val="00F3101F"/>
    <w:rsid w:val="00F56A7A"/>
    <w:rsid w:val="00F61159"/>
    <w:rsid w:val="00FE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3A45C879354C3687406A39FEA126D7">
    <w:name w:val="EE3A45C879354C3687406A39FEA126D7"/>
  </w:style>
  <w:style w:type="paragraph" w:customStyle="1" w:styleId="C7DB174FDCC54C3D98D1BE6983503CA9">
    <w:name w:val="C7DB174FDCC54C3D98D1BE6983503CA9"/>
  </w:style>
  <w:style w:type="paragraph" w:customStyle="1" w:styleId="16AC1213C05C4B1B8A49BC45C5BDE18B">
    <w:name w:val="16AC1213C05C4B1B8A49BC45C5BDE18B"/>
  </w:style>
  <w:style w:type="paragraph" w:customStyle="1" w:styleId="5D386C84C6594905944FF3E9828C7153">
    <w:name w:val="5D386C84C6594905944FF3E9828C7153"/>
  </w:style>
  <w:style w:type="paragraph" w:customStyle="1" w:styleId="E9CCB8123E4B45BE8BD61817383EE439">
    <w:name w:val="E9CCB8123E4B45BE8BD61817383EE439"/>
  </w:style>
  <w:style w:type="paragraph" w:customStyle="1" w:styleId="9194288F9C354E4784D99101CF4EEFD6">
    <w:name w:val="9194288F9C354E4784D99101CF4EEFD6"/>
  </w:style>
  <w:style w:type="paragraph" w:customStyle="1" w:styleId="F314C14264A64C128793C91C9D460050">
    <w:name w:val="F314C14264A64C128793C91C9D460050"/>
  </w:style>
  <w:style w:type="paragraph" w:customStyle="1" w:styleId="89D510CA1D624F818F7049871A03B33B">
    <w:name w:val="89D510CA1D624F818F7049871A03B33B"/>
  </w:style>
  <w:style w:type="paragraph" w:customStyle="1" w:styleId="274BCDAAF33640F2B72587783F9C322F">
    <w:name w:val="274BCDAAF33640F2B72587783F9C322F"/>
  </w:style>
  <w:style w:type="paragraph" w:customStyle="1" w:styleId="56AE1E8BB9A64A1CBDD47F64FB2343E4">
    <w:name w:val="56AE1E8BB9A64A1CBDD47F64FB2343E4"/>
  </w:style>
  <w:style w:type="paragraph" w:customStyle="1" w:styleId="38CCB249B6364503973E3C5A88430F6F">
    <w:name w:val="38CCB249B6364503973E3C5A88430F6F"/>
  </w:style>
  <w:style w:type="paragraph" w:customStyle="1" w:styleId="432916AE74394256902DEC7A0CB72554">
    <w:name w:val="432916AE74394256902DEC7A0CB72554"/>
    <w:rsid w:val="00B27464"/>
  </w:style>
  <w:style w:type="paragraph" w:customStyle="1" w:styleId="0E7C225279C94A018BC06E1932D378EA">
    <w:name w:val="0E7C225279C94A018BC06E1932D378EA"/>
    <w:rsid w:val="00B27464"/>
  </w:style>
  <w:style w:type="paragraph" w:customStyle="1" w:styleId="1E4BBCCC03B64C02926CB01F467777A5">
    <w:name w:val="1E4BBCCC03B64C02926CB01F467777A5"/>
    <w:rsid w:val="00B27464"/>
  </w:style>
  <w:style w:type="paragraph" w:customStyle="1" w:styleId="307F715B2BFE4754959D6623292FF042">
    <w:name w:val="307F715B2BFE4754959D6623292FF042"/>
    <w:rsid w:val="00B27464"/>
  </w:style>
  <w:style w:type="paragraph" w:customStyle="1" w:styleId="A1DFF3E129D944BABDD2B1FC05AB256F">
    <w:name w:val="A1DFF3E129D944BABDD2B1FC05AB256F"/>
    <w:rsid w:val="00B27464"/>
  </w:style>
  <w:style w:type="paragraph" w:customStyle="1" w:styleId="7E18FB80FD834B349DACF9274CA9F898">
    <w:name w:val="7E18FB80FD834B349DACF9274CA9F898"/>
    <w:rsid w:val="00B27464"/>
  </w:style>
  <w:style w:type="paragraph" w:customStyle="1" w:styleId="436627B08C0C4232B5B7F4867F6FAC9A">
    <w:name w:val="436627B08C0C4232B5B7F4867F6FAC9A"/>
    <w:rsid w:val="00B27464"/>
  </w:style>
  <w:style w:type="paragraph" w:customStyle="1" w:styleId="B38776AA5A844C91890B587CBB6B06E9">
    <w:name w:val="B38776AA5A844C91890B587CBB6B06E9"/>
    <w:rsid w:val="00B27464"/>
  </w:style>
  <w:style w:type="paragraph" w:customStyle="1" w:styleId="52FFB8E7D727488EA34607F553CEAFE1">
    <w:name w:val="52FFB8E7D727488EA34607F553CEAFE1"/>
    <w:rsid w:val="00B27464"/>
  </w:style>
  <w:style w:type="paragraph" w:customStyle="1" w:styleId="868168E73B93482D99D1086D94983AF9">
    <w:name w:val="868168E73B93482D99D1086D94983AF9"/>
    <w:rsid w:val="00B27464"/>
  </w:style>
  <w:style w:type="paragraph" w:customStyle="1" w:styleId="AC5E9841F6B147A99310D6363340C6B4">
    <w:name w:val="AC5E9841F6B147A99310D6363340C6B4"/>
    <w:rsid w:val="00B27464"/>
  </w:style>
  <w:style w:type="paragraph" w:customStyle="1" w:styleId="BEE15EDD672E40FCB028D2D058C2FDE5">
    <w:name w:val="BEE15EDD672E40FCB028D2D058C2FDE5"/>
    <w:rsid w:val="00B27464"/>
  </w:style>
  <w:style w:type="paragraph" w:customStyle="1" w:styleId="17C614EDFF114633BDB79A9C18C1DCCC">
    <w:name w:val="17C614EDFF114633BDB79A9C18C1DCCC"/>
    <w:rsid w:val="00B27464"/>
  </w:style>
  <w:style w:type="paragraph" w:customStyle="1" w:styleId="2198EC40262B437DA5CB6CC1A8DC0116">
    <w:name w:val="2198EC40262B437DA5CB6CC1A8DC0116"/>
    <w:rsid w:val="00B27464"/>
  </w:style>
  <w:style w:type="paragraph" w:customStyle="1" w:styleId="8BB2AA150ED946B3993612AD6CA18830">
    <w:name w:val="8BB2AA150ED946B3993612AD6CA18830"/>
    <w:rsid w:val="00B27464"/>
  </w:style>
  <w:style w:type="paragraph" w:customStyle="1" w:styleId="51F33B424BD94A9AA45D116BED43631E">
    <w:name w:val="51F33B424BD94A9AA45D116BED43631E"/>
    <w:rsid w:val="00B27464"/>
  </w:style>
  <w:style w:type="paragraph" w:customStyle="1" w:styleId="35B7D02D5A3E4C1E87C616FB19098C07">
    <w:name w:val="35B7D02D5A3E4C1E87C616FB19098C07"/>
    <w:rsid w:val="00B27464"/>
  </w:style>
  <w:style w:type="paragraph" w:customStyle="1" w:styleId="FB41E9C2D45D49F4BEDBFB6236EE3CF0">
    <w:name w:val="FB41E9C2D45D49F4BEDBFB6236EE3CF0"/>
    <w:rsid w:val="00B27464"/>
  </w:style>
  <w:style w:type="paragraph" w:customStyle="1" w:styleId="86215EFBB3E64E2EBA438E42D0A2946C">
    <w:name w:val="86215EFBB3E64E2EBA438E42D0A2946C"/>
    <w:rsid w:val="00B27464"/>
  </w:style>
  <w:style w:type="paragraph" w:customStyle="1" w:styleId="F461E33FCC4A4E8483D78A24ACD03124">
    <w:name w:val="F461E33FCC4A4E8483D78A24ACD03124"/>
    <w:rsid w:val="00B27464"/>
  </w:style>
  <w:style w:type="paragraph" w:customStyle="1" w:styleId="6F1F195CA0D3441A970FEFE02725BA12">
    <w:name w:val="6F1F195CA0D3441A970FEFE02725BA12"/>
    <w:rsid w:val="00B27464"/>
  </w:style>
  <w:style w:type="paragraph" w:customStyle="1" w:styleId="1A948578E9A04FACBAC182B903C145D2">
    <w:name w:val="1A948578E9A04FACBAC182B903C145D2"/>
    <w:rsid w:val="00B27464"/>
  </w:style>
  <w:style w:type="paragraph" w:customStyle="1" w:styleId="B66057FE88394392926FB9929A30ABC9">
    <w:name w:val="B66057FE88394392926FB9929A30ABC9"/>
    <w:rsid w:val="001F794B"/>
  </w:style>
  <w:style w:type="paragraph" w:customStyle="1" w:styleId="0F365813EB20499BB6B624E44A69FB02">
    <w:name w:val="0F365813EB20499BB6B624E44A69FB02"/>
    <w:rsid w:val="001F794B"/>
  </w:style>
  <w:style w:type="paragraph" w:customStyle="1" w:styleId="371763317ECB40BBA2401AEDF3859C76">
    <w:name w:val="371763317ECB40BBA2401AEDF3859C76"/>
    <w:rsid w:val="001F794B"/>
  </w:style>
  <w:style w:type="paragraph" w:customStyle="1" w:styleId="E542636319BE45CFBDCF66355FD97B79">
    <w:name w:val="E542636319BE45CFBDCF66355FD97B79"/>
    <w:rsid w:val="001F794B"/>
  </w:style>
  <w:style w:type="paragraph" w:customStyle="1" w:styleId="118A94EE1BB245EB9CC689786A647393">
    <w:name w:val="118A94EE1BB245EB9CC689786A647393"/>
    <w:rsid w:val="001F794B"/>
  </w:style>
  <w:style w:type="paragraph" w:customStyle="1" w:styleId="139CCFA34127437E9C4347553ED9F466">
    <w:name w:val="139CCFA34127437E9C4347553ED9F466"/>
    <w:rsid w:val="001F794B"/>
  </w:style>
  <w:style w:type="paragraph" w:customStyle="1" w:styleId="73B8AD9F24864047BD0A885E9D5E974C">
    <w:name w:val="73B8AD9F24864047BD0A885E9D5E974C"/>
    <w:rsid w:val="001F794B"/>
  </w:style>
  <w:style w:type="paragraph" w:customStyle="1" w:styleId="C1FCD0155A0C47BDABC8274E1F9902C3">
    <w:name w:val="C1FCD0155A0C47BDABC8274E1F9902C3"/>
    <w:rsid w:val="001F794B"/>
  </w:style>
  <w:style w:type="paragraph" w:customStyle="1" w:styleId="A81BCE76A1B94E8D95BD55C581BE4B1F">
    <w:name w:val="A81BCE76A1B94E8D95BD55C581BE4B1F"/>
    <w:rsid w:val="001F794B"/>
  </w:style>
  <w:style w:type="paragraph" w:customStyle="1" w:styleId="EC9C5EED9172465EB6FEF2AE320B96AA">
    <w:name w:val="EC9C5EED9172465EB6FEF2AE320B96AA"/>
    <w:rsid w:val="001F794B"/>
  </w:style>
  <w:style w:type="paragraph" w:customStyle="1" w:styleId="5CCB8B8F07E242A29CC6AF0986132DCF">
    <w:name w:val="5CCB8B8F07E242A29CC6AF0986132DCF"/>
    <w:rsid w:val="001F794B"/>
  </w:style>
  <w:style w:type="paragraph" w:customStyle="1" w:styleId="AA8824B6FD344BC9842FE85FE64B9661">
    <w:name w:val="AA8824B6FD344BC9842FE85FE64B9661"/>
    <w:rsid w:val="001F794B"/>
  </w:style>
  <w:style w:type="paragraph" w:customStyle="1" w:styleId="601DAF54121348DB8C2FD172693AFFB3">
    <w:name w:val="601DAF54121348DB8C2FD172693AFFB3"/>
    <w:rsid w:val="001F794B"/>
  </w:style>
  <w:style w:type="paragraph" w:customStyle="1" w:styleId="67B12DBB2CED40A4B09B27F2399AAA67">
    <w:name w:val="67B12DBB2CED40A4B09B27F2399AAA67"/>
    <w:rsid w:val="001F794B"/>
  </w:style>
  <w:style w:type="paragraph" w:customStyle="1" w:styleId="1528278C73FB43D68A8D785BF57F1679">
    <w:name w:val="1528278C73FB43D68A8D785BF57F1679"/>
    <w:rsid w:val="001F79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04AB9-F390-4253-BCE8-685183EB4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D7853F-3334-40FF-8412-C6B7F375B26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479B3C89-5E39-4865-BF15-1C161E8F24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5EABCF-A8F0-489A-9A77-DA8A41597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Snapshot calendar</Template>
  <TotalTime>0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2026-03-27T16:33:00Z</dcterms:created>
  <dcterms:modified xsi:type="dcterms:W3CDTF">2026-05-22T20:52:00Z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